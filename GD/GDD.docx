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B748F" w:rsidRDefault="00CB748F">
      <w:pPr>
        <w:pStyle w:val="TOCHeading"/>
        <w:rPr>
          <w:rFonts w:asciiTheme="minorHAnsi" w:eastAsiaTheme="minorHAnsi" w:hAnsiTheme="minorHAnsi" w:cstheme="minorBidi"/>
          <w:b w:val="0"/>
          <w:bCs w:val="0"/>
          <w:sz w:val="22"/>
          <w:szCs w:val="22"/>
          <w:lang w:val="fr-FR"/>
        </w:rPr>
      </w:pPr>
    </w:p>
    <w:p w:rsidR="00CB748F" w:rsidRDefault="00CB748F">
      <w:pPr>
        <w:pStyle w:val="TOCHeading"/>
        <w:rPr>
          <w:rFonts w:asciiTheme="minorHAnsi" w:eastAsiaTheme="minorHAnsi" w:hAnsiTheme="minorHAnsi" w:cstheme="minorBidi"/>
          <w:b w:val="0"/>
          <w:bCs w:val="0"/>
          <w:sz w:val="22"/>
          <w:szCs w:val="22"/>
          <w:lang w:val="fr-FR"/>
        </w:rPr>
      </w:pPr>
    </w:p>
    <w:p w:rsidR="00CB748F" w:rsidRPr="003E59BB" w:rsidRDefault="00CB748F" w:rsidP="00CB748F">
      <w:pPr>
        <w:pStyle w:val="TOCHeading"/>
        <w:jc w:val="center"/>
        <w:rPr>
          <w:rFonts w:asciiTheme="minorHAnsi" w:eastAsiaTheme="minorHAnsi" w:hAnsiTheme="minorHAnsi" w:cstheme="minorBidi"/>
          <w:bCs w:val="0"/>
          <w:sz w:val="52"/>
          <w:szCs w:val="52"/>
        </w:rPr>
      </w:pPr>
      <w:r w:rsidRPr="003E59BB">
        <w:rPr>
          <w:rFonts w:asciiTheme="minorHAnsi" w:eastAsiaTheme="minorHAnsi" w:hAnsiTheme="minorHAnsi" w:cstheme="minorBidi"/>
          <w:bCs w:val="0"/>
          <w:sz w:val="52"/>
          <w:szCs w:val="52"/>
        </w:rPr>
        <w:t>Intention de projet</w:t>
      </w:r>
    </w:p>
    <w:p w:rsidR="00CB748F" w:rsidRPr="003E59BB" w:rsidRDefault="00CB748F" w:rsidP="00CB748F">
      <w:pPr>
        <w:rPr>
          <w:lang w:val="en-US"/>
        </w:rPr>
      </w:pPr>
    </w:p>
    <w:p w:rsidR="00CB748F" w:rsidRPr="00CB748F" w:rsidRDefault="00CB748F" w:rsidP="00CB748F">
      <w:pPr>
        <w:pStyle w:val="TOCHeading"/>
        <w:jc w:val="center"/>
        <w:rPr>
          <w:rFonts w:asciiTheme="minorHAnsi" w:eastAsiaTheme="minorHAnsi" w:hAnsiTheme="minorHAnsi" w:cstheme="minorBidi"/>
          <w:b w:val="0"/>
          <w:bCs w:val="0"/>
          <w:i/>
          <w:sz w:val="52"/>
          <w:szCs w:val="52"/>
        </w:rPr>
      </w:pPr>
      <w:r w:rsidRPr="00CB748F">
        <w:rPr>
          <w:rFonts w:asciiTheme="minorHAnsi" w:eastAsiaTheme="minorHAnsi" w:hAnsiTheme="minorHAnsi" w:cstheme="minorBidi"/>
          <w:b w:val="0"/>
          <w:bCs w:val="0"/>
          <w:i/>
          <w:sz w:val="52"/>
          <w:szCs w:val="52"/>
        </w:rPr>
        <w:t>« Le</w:t>
      </w:r>
      <w:r>
        <w:rPr>
          <w:rFonts w:asciiTheme="minorHAnsi" w:eastAsiaTheme="minorHAnsi" w:hAnsiTheme="minorHAnsi" w:cstheme="minorBidi"/>
          <w:b w:val="0"/>
          <w:bCs w:val="0"/>
          <w:i/>
          <w:sz w:val="52"/>
          <w:szCs w:val="52"/>
        </w:rPr>
        <w:t>t’</w:t>
      </w:r>
      <w:r w:rsidRPr="00CB748F">
        <w:rPr>
          <w:rFonts w:asciiTheme="minorHAnsi" w:eastAsiaTheme="minorHAnsi" w:hAnsiTheme="minorHAnsi" w:cstheme="minorBidi"/>
          <w:b w:val="0"/>
          <w:bCs w:val="0"/>
          <w:i/>
          <w:sz w:val="52"/>
          <w:szCs w:val="52"/>
        </w:rPr>
        <w:t>s make a baby together »</w:t>
      </w:r>
    </w:p>
    <w:p w:rsidR="00CB748F" w:rsidRPr="00CB748F" w:rsidRDefault="00CB748F">
      <w:pPr>
        <w:pStyle w:val="TOCHeading"/>
        <w:rPr>
          <w:rFonts w:asciiTheme="minorHAnsi" w:eastAsiaTheme="minorHAnsi" w:hAnsiTheme="minorHAnsi" w:cstheme="minorBidi"/>
          <w:b w:val="0"/>
          <w:bCs w:val="0"/>
          <w:sz w:val="22"/>
          <w:szCs w:val="22"/>
        </w:rPr>
      </w:pPr>
    </w:p>
    <w:p w:rsidR="00CB748F" w:rsidRPr="00CB748F" w:rsidRDefault="00CB748F">
      <w:pPr>
        <w:pStyle w:val="TOCHeading"/>
        <w:rPr>
          <w:rFonts w:asciiTheme="minorHAnsi" w:eastAsiaTheme="minorHAnsi" w:hAnsiTheme="minorHAnsi" w:cstheme="minorBidi"/>
          <w:b w:val="0"/>
          <w:bCs w:val="0"/>
          <w:sz w:val="22"/>
          <w:szCs w:val="22"/>
        </w:rPr>
      </w:pPr>
    </w:p>
    <w:p w:rsidR="00CB748F" w:rsidRPr="00CB748F" w:rsidRDefault="00CB748F">
      <w:pPr>
        <w:pStyle w:val="TOCHeading"/>
        <w:rPr>
          <w:rFonts w:asciiTheme="minorHAnsi" w:eastAsiaTheme="minorHAnsi" w:hAnsiTheme="minorHAnsi" w:cstheme="minorBidi"/>
          <w:b w:val="0"/>
          <w:bCs w:val="0"/>
          <w:sz w:val="22"/>
          <w:szCs w:val="22"/>
        </w:rPr>
      </w:pPr>
    </w:p>
    <w:p w:rsidR="00CB748F" w:rsidRPr="00CB748F" w:rsidRDefault="00CB748F">
      <w:pPr>
        <w:pStyle w:val="TOCHeading"/>
        <w:rPr>
          <w:rFonts w:asciiTheme="minorHAnsi" w:eastAsiaTheme="minorHAnsi" w:hAnsiTheme="minorHAnsi" w:cstheme="minorBidi"/>
          <w:b w:val="0"/>
          <w:bCs w:val="0"/>
          <w:sz w:val="22"/>
          <w:szCs w:val="22"/>
        </w:rPr>
      </w:pPr>
    </w:p>
    <w:p w:rsidR="00CB748F" w:rsidRPr="00CB748F" w:rsidRDefault="00CB748F">
      <w:pPr>
        <w:pStyle w:val="TOCHeading"/>
        <w:rPr>
          <w:rFonts w:asciiTheme="minorHAnsi" w:eastAsiaTheme="minorHAnsi" w:hAnsiTheme="minorHAnsi" w:cstheme="minorBidi"/>
          <w:b w:val="0"/>
          <w:bCs w:val="0"/>
          <w:sz w:val="22"/>
          <w:szCs w:val="22"/>
        </w:rPr>
      </w:pPr>
    </w:p>
    <w:p w:rsidR="00CB748F" w:rsidRPr="00CB748F" w:rsidRDefault="00CB748F">
      <w:pPr>
        <w:pStyle w:val="TOCHeading"/>
        <w:rPr>
          <w:rFonts w:asciiTheme="minorHAnsi" w:eastAsiaTheme="minorHAnsi" w:hAnsiTheme="minorHAnsi" w:cstheme="minorBidi"/>
          <w:b w:val="0"/>
          <w:bCs w:val="0"/>
          <w:sz w:val="22"/>
          <w:szCs w:val="22"/>
        </w:rPr>
      </w:pPr>
    </w:p>
    <w:p w:rsidR="00CB748F" w:rsidRPr="00CB748F" w:rsidRDefault="00CB748F">
      <w:pPr>
        <w:pStyle w:val="TOCHeading"/>
        <w:rPr>
          <w:rFonts w:asciiTheme="minorHAnsi" w:eastAsiaTheme="minorHAnsi" w:hAnsiTheme="minorHAnsi" w:cstheme="minorBidi"/>
          <w:b w:val="0"/>
          <w:bCs w:val="0"/>
          <w:sz w:val="22"/>
          <w:szCs w:val="22"/>
        </w:rPr>
      </w:pPr>
    </w:p>
    <w:p w:rsidR="00CB748F" w:rsidRPr="00CB748F" w:rsidRDefault="00CB748F">
      <w:pPr>
        <w:pStyle w:val="TOCHeading"/>
        <w:rPr>
          <w:rFonts w:asciiTheme="minorHAnsi" w:eastAsiaTheme="minorHAnsi" w:hAnsiTheme="minorHAnsi" w:cstheme="minorBidi"/>
          <w:b w:val="0"/>
          <w:bCs w:val="0"/>
          <w:sz w:val="22"/>
          <w:szCs w:val="22"/>
        </w:rPr>
      </w:pPr>
    </w:p>
    <w:p w:rsidR="00CB748F" w:rsidRPr="00CB748F" w:rsidRDefault="00CB748F">
      <w:pPr>
        <w:pStyle w:val="TOCHeading"/>
        <w:rPr>
          <w:rFonts w:asciiTheme="minorHAnsi" w:eastAsiaTheme="minorHAnsi" w:hAnsiTheme="minorHAnsi" w:cstheme="minorBidi"/>
          <w:b w:val="0"/>
          <w:bCs w:val="0"/>
          <w:sz w:val="22"/>
          <w:szCs w:val="22"/>
        </w:rPr>
      </w:pPr>
    </w:p>
    <w:p w:rsidR="00CB748F" w:rsidRPr="00CB748F" w:rsidRDefault="00CB748F" w:rsidP="00CB748F">
      <w:pPr>
        <w:rPr>
          <w:lang w:val="en-US"/>
        </w:rPr>
      </w:pPr>
    </w:p>
    <w:p w:rsidR="00CB748F" w:rsidRPr="00CB748F" w:rsidRDefault="00CB748F" w:rsidP="00CB748F">
      <w:pPr>
        <w:rPr>
          <w:lang w:val="en-US"/>
        </w:rPr>
      </w:pPr>
    </w:p>
    <w:p w:rsidR="00CB748F" w:rsidRPr="00CB748F" w:rsidRDefault="00CB748F">
      <w:pPr>
        <w:pStyle w:val="TOCHeading"/>
        <w:rPr>
          <w:rFonts w:asciiTheme="minorHAnsi" w:eastAsiaTheme="minorHAnsi" w:hAnsiTheme="minorHAnsi" w:cstheme="minorBidi"/>
          <w:b w:val="0"/>
          <w:bCs w:val="0"/>
          <w:sz w:val="22"/>
          <w:szCs w:val="22"/>
        </w:rPr>
      </w:pPr>
    </w:p>
    <w:sdt>
      <w:sdtPr>
        <w:rPr>
          <w:rFonts w:asciiTheme="minorHAnsi" w:eastAsiaTheme="minorHAnsi" w:hAnsiTheme="minorHAnsi" w:cstheme="minorBidi"/>
          <w:b w:val="0"/>
          <w:bCs w:val="0"/>
          <w:sz w:val="22"/>
          <w:szCs w:val="22"/>
          <w:lang w:val="fr-FR"/>
        </w:rPr>
        <w:id w:val="110650651"/>
        <w:docPartObj>
          <w:docPartGallery w:val="Table of Contents"/>
          <w:docPartUnique/>
        </w:docPartObj>
      </w:sdtPr>
      <w:sdtContent>
        <w:p w:rsidR="00677EF5" w:rsidRDefault="00677EF5">
          <w:pPr>
            <w:pStyle w:val="TOCHeading"/>
          </w:pPr>
          <w:r>
            <w:t>Table of Contents</w:t>
          </w:r>
        </w:p>
        <w:p w:rsidR="00DB0251" w:rsidRDefault="0098685B">
          <w:pPr>
            <w:pStyle w:val="TOC1"/>
            <w:tabs>
              <w:tab w:val="right" w:pos="9017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eastAsia="fr-FR"/>
            </w:rPr>
          </w:pPr>
          <w:r w:rsidRPr="0098685B">
            <w:fldChar w:fldCharType="begin"/>
          </w:r>
          <w:r w:rsidR="00677EF5">
            <w:instrText xml:space="preserve"> TOC \o "1-3" \h \z \u </w:instrText>
          </w:r>
          <w:r w:rsidRPr="0098685B">
            <w:fldChar w:fldCharType="separate"/>
          </w:r>
          <w:hyperlink w:anchor="_Toc341914661" w:history="1">
            <w:r w:rsidR="00DB0251" w:rsidRPr="00546F9F">
              <w:rPr>
                <w:rStyle w:val="Hyperlink"/>
                <w:noProof/>
              </w:rPr>
              <w:t>Choix de l’idée</w:t>
            </w:r>
            <w:r w:rsidR="00DB025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B0251">
              <w:rPr>
                <w:noProof/>
                <w:webHidden/>
              </w:rPr>
              <w:instrText xml:space="preserve"> PAGEREF _Toc341914661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72CC4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0251" w:rsidRDefault="0098685B">
          <w:pPr>
            <w:pStyle w:val="TOC2"/>
            <w:tabs>
              <w:tab w:val="right" w:pos="9017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fr-FR"/>
            </w:rPr>
          </w:pPr>
          <w:hyperlink w:anchor="_Toc341914662" w:history="1">
            <w:r w:rsidR="00DB0251" w:rsidRPr="00546F9F">
              <w:rPr>
                <w:rStyle w:val="Hyperlink"/>
                <w:noProof/>
              </w:rPr>
              <w:t>Les Simpsons – « La clef magique »</w:t>
            </w:r>
            <w:r w:rsidR="00DB025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B0251">
              <w:rPr>
                <w:noProof/>
                <w:webHidden/>
              </w:rPr>
              <w:instrText xml:space="preserve"> PAGEREF _Toc341914662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72CC4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0251" w:rsidRDefault="0098685B">
          <w:pPr>
            <w:pStyle w:val="TOC1"/>
            <w:tabs>
              <w:tab w:val="right" w:pos="9017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eastAsia="fr-FR"/>
            </w:rPr>
          </w:pPr>
          <w:hyperlink w:anchor="_Toc341914663" w:history="1">
            <w:r w:rsidR="00DB0251" w:rsidRPr="00546F9F">
              <w:rPr>
                <w:rStyle w:val="Hyperlink"/>
                <w:noProof/>
              </w:rPr>
              <w:t>Spécifications</w:t>
            </w:r>
            <w:r w:rsidR="00DB025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B0251">
              <w:rPr>
                <w:noProof/>
                <w:webHidden/>
              </w:rPr>
              <w:instrText xml:space="preserve"> PAGEREF _Toc341914663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72CC4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0251" w:rsidRDefault="0098685B">
          <w:pPr>
            <w:pStyle w:val="TOC2"/>
            <w:tabs>
              <w:tab w:val="right" w:pos="9017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fr-FR"/>
            </w:rPr>
          </w:pPr>
          <w:hyperlink w:anchor="_Toc341914664" w:history="1">
            <w:r w:rsidR="00DB0251" w:rsidRPr="00546F9F">
              <w:rPr>
                <w:rStyle w:val="Hyperlink"/>
                <w:noProof/>
              </w:rPr>
              <w:t>En trois mots</w:t>
            </w:r>
            <w:r w:rsidR="00DB025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B0251">
              <w:rPr>
                <w:noProof/>
                <w:webHidden/>
              </w:rPr>
              <w:instrText xml:space="preserve"> PAGEREF _Toc341914664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72CC4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0251" w:rsidRDefault="0098685B">
          <w:pPr>
            <w:pStyle w:val="TOC1"/>
            <w:tabs>
              <w:tab w:val="right" w:pos="9017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eastAsia="fr-FR"/>
            </w:rPr>
          </w:pPr>
          <w:hyperlink w:anchor="_Toc341914665" w:history="1">
            <w:r w:rsidR="00DB0251" w:rsidRPr="00546F9F">
              <w:rPr>
                <w:rStyle w:val="Hyperlink"/>
                <w:noProof/>
              </w:rPr>
              <w:t>Univers du jeu</w:t>
            </w:r>
            <w:r w:rsidR="00DB025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B0251">
              <w:rPr>
                <w:noProof/>
                <w:webHidden/>
              </w:rPr>
              <w:instrText xml:space="preserve"> PAGEREF _Toc341914665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72CC4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0251" w:rsidRDefault="0098685B">
          <w:pPr>
            <w:pStyle w:val="TOC2"/>
            <w:tabs>
              <w:tab w:val="right" w:pos="9017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fr-FR"/>
            </w:rPr>
          </w:pPr>
          <w:hyperlink w:anchor="_Toc341914666" w:history="1">
            <w:r w:rsidR="00DB0251" w:rsidRPr="00546F9F">
              <w:rPr>
                <w:rStyle w:val="Hyperlink"/>
                <w:noProof/>
              </w:rPr>
              <w:t>Pitch</w:t>
            </w:r>
            <w:r w:rsidR="00DB025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B0251">
              <w:rPr>
                <w:noProof/>
                <w:webHidden/>
              </w:rPr>
              <w:instrText xml:space="preserve"> PAGEREF _Toc341914666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72CC4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0251" w:rsidRDefault="0098685B">
          <w:pPr>
            <w:pStyle w:val="TOC2"/>
            <w:tabs>
              <w:tab w:val="right" w:pos="9017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fr-FR"/>
            </w:rPr>
          </w:pPr>
          <w:hyperlink w:anchor="_Toc341914667" w:history="1">
            <w:r w:rsidR="00DB0251" w:rsidRPr="00546F9F">
              <w:rPr>
                <w:rStyle w:val="Hyperlink"/>
                <w:noProof/>
                <w:shd w:val="clear" w:color="auto" w:fill="FFFFFF"/>
              </w:rPr>
              <w:t>Scénario</w:t>
            </w:r>
            <w:r w:rsidR="00DB025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B0251">
              <w:rPr>
                <w:noProof/>
                <w:webHidden/>
              </w:rPr>
              <w:instrText xml:space="preserve"> PAGEREF _Toc341914667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72CC4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0251" w:rsidRDefault="0098685B">
          <w:pPr>
            <w:pStyle w:val="TOC2"/>
            <w:tabs>
              <w:tab w:val="right" w:pos="9017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fr-FR"/>
            </w:rPr>
          </w:pPr>
          <w:hyperlink w:anchor="_Toc341914668" w:history="1">
            <w:r w:rsidR="00DB0251" w:rsidRPr="00546F9F">
              <w:rPr>
                <w:rStyle w:val="Hyperlink"/>
                <w:noProof/>
                <w:shd w:val="clear" w:color="auto" w:fill="FFFFFF"/>
              </w:rPr>
              <w:t>Ambiance</w:t>
            </w:r>
            <w:r w:rsidR="00DB025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B0251">
              <w:rPr>
                <w:noProof/>
                <w:webHidden/>
              </w:rPr>
              <w:instrText xml:space="preserve"> PAGEREF _Toc341914668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72CC4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0251" w:rsidRDefault="0098685B">
          <w:pPr>
            <w:pStyle w:val="TOC1"/>
            <w:tabs>
              <w:tab w:val="right" w:pos="9017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eastAsia="fr-FR"/>
            </w:rPr>
          </w:pPr>
          <w:hyperlink w:anchor="_Toc341914669" w:history="1">
            <w:r w:rsidR="00DB0251" w:rsidRPr="00546F9F">
              <w:rPr>
                <w:rStyle w:val="Hyperlink"/>
                <w:noProof/>
              </w:rPr>
              <w:t>USP &amp; Key Features</w:t>
            </w:r>
            <w:r w:rsidR="00DB025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B0251">
              <w:rPr>
                <w:noProof/>
                <w:webHidden/>
              </w:rPr>
              <w:instrText xml:space="preserve"> PAGEREF _Toc341914669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72CC4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0251" w:rsidRDefault="0098685B">
          <w:pPr>
            <w:pStyle w:val="TOC2"/>
            <w:tabs>
              <w:tab w:val="right" w:pos="9017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fr-FR"/>
            </w:rPr>
          </w:pPr>
          <w:hyperlink w:anchor="_Toc341914670" w:history="1">
            <w:r w:rsidR="00DB0251" w:rsidRPr="00546F9F">
              <w:rPr>
                <w:rStyle w:val="Hyperlink"/>
                <w:noProof/>
              </w:rPr>
              <w:t>USP</w:t>
            </w:r>
            <w:r w:rsidR="00DB025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B0251">
              <w:rPr>
                <w:noProof/>
                <w:webHidden/>
              </w:rPr>
              <w:instrText xml:space="preserve"> PAGEREF _Toc341914670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72CC4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0251" w:rsidRDefault="0098685B">
          <w:pPr>
            <w:pStyle w:val="TOC2"/>
            <w:tabs>
              <w:tab w:val="right" w:pos="9017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fr-FR"/>
            </w:rPr>
          </w:pPr>
          <w:hyperlink w:anchor="_Toc341914671" w:history="1">
            <w:r w:rsidR="00DB0251" w:rsidRPr="00546F9F">
              <w:rPr>
                <w:rStyle w:val="Hyperlink"/>
                <w:noProof/>
              </w:rPr>
              <w:t>Key Features</w:t>
            </w:r>
            <w:r w:rsidR="00DB025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B0251">
              <w:rPr>
                <w:noProof/>
                <w:webHidden/>
              </w:rPr>
              <w:instrText xml:space="preserve"> PAGEREF _Toc341914671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72CC4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0251" w:rsidRDefault="0098685B">
          <w:pPr>
            <w:pStyle w:val="TOC1"/>
            <w:tabs>
              <w:tab w:val="right" w:pos="9017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eastAsia="fr-FR"/>
            </w:rPr>
          </w:pPr>
          <w:hyperlink w:anchor="_Toc341914672" w:history="1">
            <w:r w:rsidR="00DB0251" w:rsidRPr="00546F9F">
              <w:rPr>
                <w:rStyle w:val="Hyperlink"/>
                <w:noProof/>
              </w:rPr>
              <w:t>Les 3C</w:t>
            </w:r>
            <w:r w:rsidR="00DB025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B0251">
              <w:rPr>
                <w:noProof/>
                <w:webHidden/>
              </w:rPr>
              <w:instrText xml:space="preserve"> PAGEREF _Toc341914672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72CC4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0251" w:rsidRDefault="0098685B">
          <w:pPr>
            <w:pStyle w:val="TOC2"/>
            <w:tabs>
              <w:tab w:val="right" w:pos="9017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fr-FR"/>
            </w:rPr>
          </w:pPr>
          <w:hyperlink w:anchor="_Toc341914673" w:history="1">
            <w:r w:rsidR="00DB0251" w:rsidRPr="00546F9F">
              <w:rPr>
                <w:rStyle w:val="Hyperlink"/>
                <w:noProof/>
                <w:shd w:val="clear" w:color="auto" w:fill="FFFFFF"/>
              </w:rPr>
              <w:t>Camera</w:t>
            </w:r>
            <w:r w:rsidR="00DB025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B0251">
              <w:rPr>
                <w:noProof/>
                <w:webHidden/>
              </w:rPr>
              <w:instrText xml:space="preserve"> PAGEREF _Toc341914673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72CC4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0251" w:rsidRDefault="0098685B">
          <w:pPr>
            <w:pStyle w:val="TOC2"/>
            <w:tabs>
              <w:tab w:val="right" w:pos="9017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fr-FR"/>
            </w:rPr>
          </w:pPr>
          <w:hyperlink w:anchor="_Toc341914674" w:history="1">
            <w:r w:rsidR="00DB0251" w:rsidRPr="00546F9F">
              <w:rPr>
                <w:rStyle w:val="Hyperlink"/>
                <w:noProof/>
                <w:shd w:val="clear" w:color="auto" w:fill="FFFFFF"/>
              </w:rPr>
              <w:t>Character</w:t>
            </w:r>
            <w:r w:rsidR="00DB025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B0251">
              <w:rPr>
                <w:noProof/>
                <w:webHidden/>
              </w:rPr>
              <w:instrText xml:space="preserve"> PAGEREF _Toc341914674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72CC4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0251" w:rsidRDefault="0098685B">
          <w:pPr>
            <w:pStyle w:val="TOC2"/>
            <w:tabs>
              <w:tab w:val="right" w:pos="9017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fr-FR"/>
            </w:rPr>
          </w:pPr>
          <w:hyperlink w:anchor="_Toc341914675" w:history="1">
            <w:r w:rsidR="00DB0251" w:rsidRPr="00546F9F">
              <w:rPr>
                <w:rStyle w:val="Hyperlink"/>
                <w:noProof/>
                <w:shd w:val="clear" w:color="auto" w:fill="FFFFFF"/>
              </w:rPr>
              <w:t>Controls</w:t>
            </w:r>
            <w:r w:rsidR="00DB025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B0251">
              <w:rPr>
                <w:noProof/>
                <w:webHidden/>
              </w:rPr>
              <w:instrText xml:space="preserve"> PAGEREF _Toc341914675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72CC4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0251" w:rsidRDefault="0098685B">
          <w:pPr>
            <w:pStyle w:val="TOC1"/>
            <w:tabs>
              <w:tab w:val="right" w:pos="9017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eastAsia="fr-FR"/>
            </w:rPr>
          </w:pPr>
          <w:hyperlink w:anchor="_Toc341914676" w:history="1">
            <w:r w:rsidR="00DB0251" w:rsidRPr="00546F9F">
              <w:rPr>
                <w:rStyle w:val="Hyperlink"/>
                <w:noProof/>
                <w:shd w:val="clear" w:color="auto" w:fill="FFFFFF"/>
              </w:rPr>
              <w:t>Progression</w:t>
            </w:r>
            <w:r w:rsidR="00DB025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B0251">
              <w:rPr>
                <w:noProof/>
                <w:webHidden/>
              </w:rPr>
              <w:instrText xml:space="preserve"> PAGEREF _Toc341914676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72CC4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0251" w:rsidRDefault="0098685B">
          <w:pPr>
            <w:pStyle w:val="TOC1"/>
            <w:tabs>
              <w:tab w:val="right" w:pos="9017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eastAsia="fr-FR"/>
            </w:rPr>
          </w:pPr>
          <w:hyperlink w:anchor="_Toc341914677" w:history="1">
            <w:r w:rsidR="00DB0251" w:rsidRPr="00546F9F">
              <w:rPr>
                <w:rStyle w:val="Hyperlink"/>
                <w:noProof/>
                <w:shd w:val="clear" w:color="auto" w:fill="FFFFFF"/>
              </w:rPr>
              <w:t>Scoring</w:t>
            </w:r>
            <w:r w:rsidR="00DB025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B0251">
              <w:rPr>
                <w:noProof/>
                <w:webHidden/>
              </w:rPr>
              <w:instrText xml:space="preserve"> PAGEREF _Toc341914677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72CC4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0251" w:rsidRDefault="0098685B">
          <w:pPr>
            <w:pStyle w:val="TOC1"/>
            <w:tabs>
              <w:tab w:val="right" w:pos="9017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eastAsia="fr-FR"/>
            </w:rPr>
          </w:pPr>
          <w:hyperlink w:anchor="_Toc341914678" w:history="1">
            <w:r w:rsidR="00DB0251" w:rsidRPr="00546F9F">
              <w:rPr>
                <w:rStyle w:val="Hyperlink"/>
                <w:noProof/>
              </w:rPr>
              <w:t>Level Design</w:t>
            </w:r>
            <w:r w:rsidR="00DB025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B0251">
              <w:rPr>
                <w:noProof/>
                <w:webHidden/>
              </w:rPr>
              <w:instrText xml:space="preserve"> PAGEREF _Toc341914678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72CC4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0251" w:rsidRDefault="0098685B">
          <w:pPr>
            <w:pStyle w:val="TOC1"/>
            <w:tabs>
              <w:tab w:val="right" w:pos="9017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eastAsia="fr-FR"/>
            </w:rPr>
          </w:pPr>
          <w:hyperlink w:anchor="_Toc341914679" w:history="1">
            <w:r w:rsidR="00DB0251" w:rsidRPr="00546F9F">
              <w:rPr>
                <w:rStyle w:val="Hyperlink"/>
                <w:noProof/>
              </w:rPr>
              <w:t>Direction artistique</w:t>
            </w:r>
            <w:r w:rsidR="00DB025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B0251">
              <w:rPr>
                <w:noProof/>
                <w:webHidden/>
              </w:rPr>
              <w:instrText xml:space="preserve"> PAGEREF _Toc341914679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72CC4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0251" w:rsidRDefault="0098685B">
          <w:pPr>
            <w:pStyle w:val="TOC2"/>
            <w:tabs>
              <w:tab w:val="right" w:pos="9017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fr-FR"/>
            </w:rPr>
          </w:pPr>
          <w:hyperlink w:anchor="_Toc341914680" w:history="1">
            <w:r w:rsidR="00DB0251" w:rsidRPr="00546F9F">
              <w:rPr>
                <w:rStyle w:val="Hyperlink"/>
                <w:noProof/>
                <w:shd w:val="clear" w:color="auto" w:fill="FFFFFF"/>
              </w:rPr>
              <w:t>Mockup avec légende</w:t>
            </w:r>
            <w:r w:rsidR="00DB025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B0251">
              <w:rPr>
                <w:noProof/>
                <w:webHidden/>
              </w:rPr>
              <w:instrText xml:space="preserve"> PAGEREF _Toc341914680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72CC4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0251" w:rsidRDefault="0098685B">
          <w:pPr>
            <w:pStyle w:val="TOC1"/>
            <w:tabs>
              <w:tab w:val="right" w:pos="9017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eastAsia="fr-FR"/>
            </w:rPr>
          </w:pPr>
          <w:hyperlink w:anchor="_Toc341914681" w:history="1">
            <w:r w:rsidR="00DB0251" w:rsidRPr="00546F9F">
              <w:rPr>
                <w:rStyle w:val="Hyperlink"/>
                <w:noProof/>
              </w:rPr>
              <w:t>Thèmes sonores et musicaux</w:t>
            </w:r>
            <w:r w:rsidR="00DB025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B0251">
              <w:rPr>
                <w:noProof/>
                <w:webHidden/>
              </w:rPr>
              <w:instrText xml:space="preserve"> PAGEREF _Toc341914681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72CC4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77EF5" w:rsidRDefault="0098685B">
          <w:r>
            <w:fldChar w:fldCharType="end"/>
          </w:r>
        </w:p>
      </w:sdtContent>
    </w:sdt>
    <w:p w:rsidR="001A1576" w:rsidRDefault="001A1576" w:rsidP="001A1576">
      <w:pPr>
        <w:pStyle w:val="Heading1"/>
        <w:rPr>
          <w:shd w:val="clear" w:color="auto" w:fill="FFFFFF"/>
        </w:rPr>
      </w:pPr>
    </w:p>
    <w:p w:rsidR="006A4653" w:rsidRDefault="006A4653" w:rsidP="006A4653"/>
    <w:p w:rsidR="008A6252" w:rsidRDefault="008A6252" w:rsidP="006A4653"/>
    <w:p w:rsidR="008A6252" w:rsidRDefault="008A6252" w:rsidP="006A4653"/>
    <w:p w:rsidR="008A6252" w:rsidRDefault="008A6252" w:rsidP="006A4653"/>
    <w:p w:rsidR="006A4653" w:rsidRDefault="006A4653" w:rsidP="006A4653"/>
    <w:p w:rsidR="006A4653" w:rsidRDefault="006A4653" w:rsidP="006A4653"/>
    <w:p w:rsidR="00E74A8B" w:rsidRPr="002F599E" w:rsidRDefault="00E74A8B" w:rsidP="00B22F6F">
      <w:pPr>
        <w:pStyle w:val="Heading1"/>
      </w:pPr>
      <w:bookmarkStart w:id="0" w:name="_Toc341914661"/>
      <w:r w:rsidRPr="002F599E">
        <w:lastRenderedPageBreak/>
        <w:t>Choix de l’idée</w:t>
      </w:r>
      <w:bookmarkEnd w:id="0"/>
    </w:p>
    <w:p w:rsidR="00A022C1" w:rsidRPr="002F599E" w:rsidRDefault="00A022C1" w:rsidP="00A022C1"/>
    <w:p w:rsidR="00E751B2" w:rsidRDefault="001144B6" w:rsidP="00A022C1">
      <w:r w:rsidRPr="001144B6">
        <w:t xml:space="preserve">Avec la contrainte du one button game, le choix évident semblait de faire un </w:t>
      </w:r>
      <w:r w:rsidR="00271A24">
        <w:t xml:space="preserve">jeu </w:t>
      </w:r>
      <w:r w:rsidR="008657DC">
        <w:t xml:space="preserve">type </w:t>
      </w:r>
      <w:r w:rsidRPr="001144B6">
        <w:t>Runner.</w:t>
      </w:r>
      <w:r w:rsidR="00E751B2">
        <w:t xml:space="preserve"> Voulant un peu d’originalité et aimant </w:t>
      </w:r>
      <w:r w:rsidR="00C02B82">
        <w:t>c</w:t>
      </w:r>
      <w:r w:rsidR="004705BC">
        <w:t>e style de jeu</w:t>
      </w:r>
      <w:r w:rsidR="00E751B2">
        <w:t>, j’</w:t>
      </w:r>
      <w:r w:rsidR="00900105">
        <w:t>ai décidé de faire</w:t>
      </w:r>
      <w:r w:rsidR="00E751B2">
        <w:t xml:space="preserve"> un Shoot’em Up.</w:t>
      </w:r>
    </w:p>
    <w:p w:rsidR="005A30E8" w:rsidRDefault="00CE7EFD" w:rsidP="00A022C1">
      <w:r>
        <w:t xml:space="preserve">Le </w:t>
      </w:r>
      <w:r w:rsidR="00165BF5">
        <w:t xml:space="preserve">genre </w:t>
      </w:r>
      <w:r w:rsidR="005A30E8">
        <w:t>trouvé, le</w:t>
      </w:r>
      <w:r w:rsidR="005277EB">
        <w:t>s features ont commencés</w:t>
      </w:r>
      <w:r w:rsidR="005A30E8">
        <w:t xml:space="preserve"> à germer jusqu'à </w:t>
      </w:r>
      <w:r w:rsidR="003D6B1C">
        <w:t>donner une idée de gameplay</w:t>
      </w:r>
      <w:r w:rsidR="00ED5190">
        <w:t>. I</w:t>
      </w:r>
      <w:r w:rsidR="003D6B1C">
        <w:t>l ne lui manquait qu’un univers</w:t>
      </w:r>
      <w:r w:rsidR="0021024D">
        <w:t xml:space="preserve"> </w:t>
      </w:r>
      <w:r w:rsidR="00952521">
        <w:t>qui soit en rapport</w:t>
      </w:r>
      <w:r w:rsidR="0021024D">
        <w:t xml:space="preserve"> avec les méc</w:t>
      </w:r>
      <w:r w:rsidR="003D6B1C">
        <w:t>aniques envisagées.</w:t>
      </w:r>
    </w:p>
    <w:p w:rsidR="003D6B1C" w:rsidRDefault="00F66B64" w:rsidP="00A022C1">
      <w:r>
        <w:t>Le</w:t>
      </w:r>
      <w:r w:rsidR="003D6B1C">
        <w:t xml:space="preserve"> souvenir d’un ancien </w:t>
      </w:r>
      <w:r w:rsidR="00C90D37">
        <w:t>épisode</w:t>
      </w:r>
      <w:r w:rsidR="003D6B1C">
        <w:t xml:space="preserve"> des Simpsons </w:t>
      </w:r>
      <w:r w:rsidR="003E00E2">
        <w:t xml:space="preserve">me parvint </w:t>
      </w:r>
      <w:r w:rsidR="00FA3A6C">
        <w:t>et régla ce dernier point.</w:t>
      </w:r>
    </w:p>
    <w:p w:rsidR="000F6693" w:rsidRPr="001144B6" w:rsidRDefault="000F6693" w:rsidP="00A022C1"/>
    <w:p w:rsidR="00912AFD" w:rsidRDefault="001B0BF0" w:rsidP="005D4984">
      <w:pPr>
        <w:pStyle w:val="Heading2"/>
      </w:pPr>
      <w:bookmarkStart w:id="1" w:name="_Toc341914662"/>
      <w:r>
        <w:t>Les Simpsons – « </w:t>
      </w:r>
      <w:r w:rsidR="00762DEC" w:rsidRPr="00912AFD">
        <w:t>La clef magique</w:t>
      </w:r>
      <w:r>
        <w:t> »</w:t>
      </w:r>
      <w:bookmarkEnd w:id="1"/>
    </w:p>
    <w:p w:rsidR="00AD56E0" w:rsidRPr="00AD56E0" w:rsidRDefault="00AD56E0" w:rsidP="00AD56E0">
      <w:r>
        <w:rPr>
          <w:noProof/>
          <w:lang w:eastAsia="fr-FR"/>
        </w:rPr>
        <w:drawing>
          <wp:inline distT="0" distB="0" distL="0" distR="0">
            <wp:extent cx="3740216" cy="2495550"/>
            <wp:effectExtent l="19050" t="0" r="0" b="0"/>
            <wp:docPr id="3" name="Picture 2" descr="lmab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mabt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45281" cy="249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BE5" w:rsidRDefault="001B0BF0" w:rsidP="00C96FE5">
      <w:r>
        <w:t xml:space="preserve">Dans cet épisode des </w:t>
      </w:r>
      <w:r w:rsidR="002249AB">
        <w:t>S</w:t>
      </w:r>
      <w:r>
        <w:t>impsons, un bref extrait montre Homer</w:t>
      </w:r>
      <w:r w:rsidR="00BB6308">
        <w:t xml:space="preserve"> </w:t>
      </w:r>
      <w:r w:rsidR="0042368E">
        <w:t>entrain de jouer</w:t>
      </w:r>
      <w:r>
        <w:t xml:space="preserve"> à Let’s make a baby together</w:t>
      </w:r>
      <w:r w:rsidR="007D0BE5">
        <w:t>.</w:t>
      </w:r>
    </w:p>
    <w:p w:rsidR="004F574F" w:rsidRDefault="00683381" w:rsidP="009E1BEA">
      <w:r>
        <w:t>Rien n’est dévoilé du jeu</w:t>
      </w:r>
      <w:r w:rsidR="00584B82">
        <w:t xml:space="preserve"> à l’exception de la</w:t>
      </w:r>
      <w:r w:rsidR="0042368E">
        <w:t xml:space="preserve"> notion de tir</w:t>
      </w:r>
      <w:r w:rsidR="00584B82">
        <w:t>s</w:t>
      </w:r>
      <w:r w:rsidR="00924B2B">
        <w:t>.</w:t>
      </w:r>
      <w:r w:rsidR="00A1669A">
        <w:t xml:space="preserve"> </w:t>
      </w:r>
    </w:p>
    <w:p w:rsidR="004F574F" w:rsidRDefault="004F574F" w:rsidP="009E1BEA">
      <w:r>
        <w:t xml:space="preserve">La décision </w:t>
      </w:r>
      <w:r w:rsidR="00D0152A">
        <w:t>fût rapide, j’</w:t>
      </w:r>
      <w:r w:rsidR="00AA5B3C">
        <w:t xml:space="preserve">allais </w:t>
      </w:r>
      <w:r w:rsidR="00276F5E">
        <w:t>créer</w:t>
      </w:r>
      <w:r w:rsidR="00D0152A">
        <w:t xml:space="preserve"> Let’s make a baby together</w:t>
      </w:r>
      <w:r w:rsidR="00E679D2">
        <w:t>.</w:t>
      </w:r>
    </w:p>
    <w:p w:rsidR="004211D5" w:rsidRDefault="004211D5" w:rsidP="009E1BEA"/>
    <w:p w:rsidR="004211D5" w:rsidRDefault="004211D5" w:rsidP="009E1BEA"/>
    <w:p w:rsidR="004211D5" w:rsidRDefault="004211D5" w:rsidP="009E1BEA"/>
    <w:p w:rsidR="004211D5" w:rsidRDefault="004211D5" w:rsidP="009E1BEA"/>
    <w:p w:rsidR="00BF2305" w:rsidRDefault="00BF2305" w:rsidP="009E1BEA"/>
    <w:p w:rsidR="004211D5" w:rsidRDefault="004211D5" w:rsidP="009E1BEA"/>
    <w:p w:rsidR="00DF398D" w:rsidRPr="00C407D8" w:rsidRDefault="00994A14" w:rsidP="00B22F6F">
      <w:pPr>
        <w:pStyle w:val="Heading1"/>
      </w:pPr>
      <w:bookmarkStart w:id="2" w:name="_Toc341914663"/>
      <w:r w:rsidRPr="00C407D8">
        <w:lastRenderedPageBreak/>
        <w:t>Spécifications</w:t>
      </w:r>
      <w:bookmarkEnd w:id="2"/>
      <w:r w:rsidRPr="00C407D8">
        <w:t xml:space="preserve"> </w:t>
      </w:r>
    </w:p>
    <w:p w:rsidR="00C30EBB" w:rsidRPr="00C407D8" w:rsidRDefault="00C30EBB" w:rsidP="00C30EBB">
      <w:pPr>
        <w:rPr>
          <w:u w:val="single"/>
        </w:rPr>
      </w:pPr>
    </w:p>
    <w:p w:rsidR="007E170B" w:rsidRPr="00E268CD" w:rsidRDefault="007E170B" w:rsidP="007E170B"/>
    <w:p w:rsidR="007E170B" w:rsidRPr="001B348F" w:rsidRDefault="007E170B" w:rsidP="007E170B">
      <w:pPr>
        <w:pStyle w:val="Heading2"/>
      </w:pPr>
      <w:bookmarkStart w:id="3" w:name="_Toc341914664"/>
      <w:r w:rsidRPr="001B348F">
        <w:t>En trois mots</w:t>
      </w:r>
      <w:bookmarkEnd w:id="3"/>
    </w:p>
    <w:p w:rsidR="007E170B" w:rsidRPr="001B348F" w:rsidRDefault="007E170B" w:rsidP="007E170B">
      <w:r w:rsidRPr="001B348F">
        <w:rPr>
          <w:i/>
          <w:iCs/>
        </w:rPr>
        <w:t xml:space="preserve">- </w:t>
      </w:r>
      <w:r w:rsidRPr="001B348F">
        <w:t>Fraye</w:t>
      </w:r>
      <w:r w:rsidR="003E59BB">
        <w:t>r</w:t>
      </w:r>
      <w:r w:rsidR="007C429C">
        <w:tab/>
      </w:r>
      <w:r w:rsidRPr="001B348F">
        <w:rPr>
          <w:b/>
          <w:bCs/>
          <w:i/>
          <w:iCs/>
        </w:rPr>
        <w:tab/>
        <w:t>Créer (un passage) en dégageant les obstacles</w:t>
      </w:r>
    </w:p>
    <w:p w:rsidR="007E170B" w:rsidRPr="001B348F" w:rsidRDefault="007E170B" w:rsidP="007E170B">
      <w:r w:rsidRPr="001B348F">
        <w:rPr>
          <w:i/>
          <w:iCs/>
        </w:rPr>
        <w:t xml:space="preserve">- </w:t>
      </w:r>
      <w:r w:rsidRPr="001B348F">
        <w:t xml:space="preserve">Féconder </w:t>
      </w:r>
      <w:r w:rsidRPr="001B348F">
        <w:rPr>
          <w:b/>
          <w:bCs/>
          <w:i/>
          <w:iCs/>
        </w:rPr>
        <w:tab/>
        <w:t>Initier la reproduction sexuelle, en transformant un ovule en œuf.</w:t>
      </w:r>
    </w:p>
    <w:p w:rsidR="007E170B" w:rsidRDefault="007E170B" w:rsidP="007E170B">
      <w:r w:rsidRPr="001B348F">
        <w:t xml:space="preserve">- Survivre  </w:t>
      </w:r>
      <w:r w:rsidRPr="001B348F">
        <w:rPr>
          <w:i/>
          <w:iCs/>
        </w:rPr>
        <w:tab/>
      </w:r>
      <w:r w:rsidRPr="001B348F">
        <w:rPr>
          <w:b/>
          <w:bCs/>
          <w:i/>
          <w:iCs/>
        </w:rPr>
        <w:t>Réchapper à un évènement, à une catastrophe...</w:t>
      </w:r>
      <w:r w:rsidRPr="001B348F">
        <w:t xml:space="preserve"> </w:t>
      </w:r>
    </w:p>
    <w:p w:rsidR="009E409D" w:rsidRDefault="009E409D" w:rsidP="00752075">
      <w:pPr>
        <w:rPr>
          <w:rStyle w:val="Heading1Char"/>
          <w:rFonts w:asciiTheme="minorHAnsi" w:eastAsiaTheme="minorHAnsi" w:hAnsiTheme="minorHAnsi" w:cstheme="minorBidi"/>
          <w:b w:val="0"/>
          <w:bCs w:val="0"/>
          <w:sz w:val="22"/>
          <w:u w:val="single"/>
        </w:rPr>
      </w:pPr>
    </w:p>
    <w:p w:rsidR="00752075" w:rsidRPr="00752075" w:rsidRDefault="00606C41" w:rsidP="00752075">
      <w:pPr>
        <w:rPr>
          <w:lang w:val="en-US"/>
        </w:rPr>
      </w:pPr>
      <w:r w:rsidRPr="001B348F">
        <w:rPr>
          <w:u w:val="single"/>
          <w:lang w:val="en-US"/>
        </w:rPr>
        <w:t>Genre</w:t>
      </w:r>
      <w:r w:rsidRPr="001B348F">
        <w:rPr>
          <w:lang w:val="en-US"/>
        </w:rPr>
        <w:t xml:space="preserve">: Shoot’em </w:t>
      </w:r>
      <w:r w:rsidR="0072168E" w:rsidRPr="001B348F">
        <w:rPr>
          <w:lang w:val="en-US"/>
        </w:rPr>
        <w:t>Up:</w:t>
      </w:r>
      <w:r w:rsidRPr="001B348F">
        <w:rPr>
          <w:lang w:val="en-US"/>
        </w:rPr>
        <w:t xml:space="preserve"> Bullet Hell / Arcade.</w:t>
      </w:r>
      <w:r w:rsidR="00752075" w:rsidRPr="00752075">
        <w:rPr>
          <w:lang w:val="en-US"/>
        </w:rPr>
        <w:t xml:space="preserve"> </w:t>
      </w:r>
    </w:p>
    <w:p w:rsidR="00752075" w:rsidRPr="001B348F" w:rsidRDefault="00752075" w:rsidP="00752075">
      <w:r w:rsidRPr="001B348F">
        <w:rPr>
          <w:u w:val="single"/>
        </w:rPr>
        <w:t>PEGI</w:t>
      </w:r>
      <w:r w:rsidRPr="001B348F">
        <w:t xml:space="preserve"> : 18+</w:t>
      </w:r>
    </w:p>
    <w:p w:rsidR="00752075" w:rsidRPr="001B348F" w:rsidRDefault="00752075" w:rsidP="00752075">
      <w:r w:rsidRPr="001B348F">
        <w:rPr>
          <w:u w:val="single"/>
        </w:rPr>
        <w:t>Cible</w:t>
      </w:r>
      <w:r w:rsidRPr="001B348F">
        <w:t xml:space="preserve"> : Hardcore gamer </w:t>
      </w:r>
    </w:p>
    <w:p w:rsidR="00EE614A" w:rsidRPr="00132E49" w:rsidRDefault="00752075" w:rsidP="00C30EBB">
      <w:r w:rsidRPr="001B348F">
        <w:rPr>
          <w:u w:val="single"/>
        </w:rPr>
        <w:t>Plateforme</w:t>
      </w:r>
      <w:r w:rsidRPr="001B348F">
        <w:t xml:space="preserve"> : PC / Web</w:t>
      </w:r>
      <w:r w:rsidRPr="001B348F">
        <w:rPr>
          <w:u w:val="single"/>
        </w:rPr>
        <w:t xml:space="preserve"> </w:t>
      </w:r>
    </w:p>
    <w:p w:rsidR="00E85A59" w:rsidRDefault="00606C41" w:rsidP="00590C0F">
      <w:r w:rsidRPr="00590C0F">
        <w:rPr>
          <w:u w:val="single"/>
        </w:rPr>
        <w:t>Références</w:t>
      </w:r>
      <w:r w:rsidR="006048EA" w:rsidRPr="00590C0F">
        <w:t>:</w:t>
      </w:r>
    </w:p>
    <w:p w:rsidR="00E85A59" w:rsidRDefault="008074BD" w:rsidP="00590C0F">
      <w:r>
        <w:rPr>
          <w:noProof/>
          <w:lang w:eastAsia="fr-FR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47625</wp:posOffset>
            </wp:positionH>
            <wp:positionV relativeFrom="paragraph">
              <wp:posOffset>46990</wp:posOffset>
            </wp:positionV>
            <wp:extent cx="2876550" cy="1981200"/>
            <wp:effectExtent l="19050" t="0" r="0" b="0"/>
            <wp:wrapSquare wrapText="bothSides"/>
            <wp:docPr id="1" name="Picture 1" descr="crimzon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 descr="crimzon.png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0C0F" w:rsidRPr="00590C0F" w:rsidRDefault="00590C0F" w:rsidP="00590C0F"/>
    <w:p w:rsidR="001A075D" w:rsidRDefault="00E268CD" w:rsidP="00E268CD">
      <w:pPr>
        <w:ind w:left="720"/>
      </w:pPr>
      <w:r w:rsidRPr="00E268CD">
        <w:t>Crimzon Clo</w:t>
      </w:r>
      <w:r w:rsidR="0092277C">
        <w:t>ver pour le genre,</w:t>
      </w:r>
      <w:r w:rsidRPr="00E268CD">
        <w:t xml:space="preserve"> les </w:t>
      </w:r>
      <w:r w:rsidR="0092277C">
        <w:t>p</w:t>
      </w:r>
      <w:r w:rsidRPr="00E268CD">
        <w:t>attern</w:t>
      </w:r>
      <w:r>
        <w:t>s</w:t>
      </w:r>
      <w:r w:rsidRPr="00E268CD">
        <w:t xml:space="preserve"> </w:t>
      </w:r>
      <w:r w:rsidR="006048EA">
        <w:t xml:space="preserve">variés </w:t>
      </w:r>
      <w:r w:rsidRPr="00E268CD">
        <w:t>d</w:t>
      </w:r>
      <w:r>
        <w:t xml:space="preserve">es </w:t>
      </w:r>
      <w:r w:rsidRPr="00E268CD">
        <w:t>ennemis</w:t>
      </w:r>
      <w:r w:rsidR="0092277C">
        <w:t xml:space="preserve"> et le système de scoring.</w:t>
      </w:r>
    </w:p>
    <w:p w:rsidR="00850AC7" w:rsidRDefault="00850AC7" w:rsidP="00E268CD">
      <w:pPr>
        <w:ind w:left="720"/>
      </w:pPr>
    </w:p>
    <w:p w:rsidR="00E85A59" w:rsidRDefault="00E85A59" w:rsidP="00E268CD">
      <w:pPr>
        <w:ind w:left="720"/>
      </w:pPr>
    </w:p>
    <w:p w:rsidR="00850AC7" w:rsidRDefault="00850AC7" w:rsidP="00E268CD">
      <w:pPr>
        <w:ind w:left="720"/>
      </w:pPr>
    </w:p>
    <w:p w:rsidR="00850AC7" w:rsidRDefault="00850AC7" w:rsidP="00E268CD">
      <w:pPr>
        <w:ind w:left="720"/>
      </w:pPr>
      <w:r>
        <w:rPr>
          <w:noProof/>
          <w:lang w:eastAsia="fr-FR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47625</wp:posOffset>
            </wp:positionH>
            <wp:positionV relativeFrom="paragraph">
              <wp:posOffset>90805</wp:posOffset>
            </wp:positionV>
            <wp:extent cx="2876550" cy="1981200"/>
            <wp:effectExtent l="19050" t="0" r="0" b="0"/>
            <wp:wrapSquare wrapText="bothSides"/>
            <wp:docPr id="2" name="Picture 2" descr="geometrywars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 descr="geometrywars.jpg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85A59" w:rsidRDefault="00E85A59" w:rsidP="00E268CD">
      <w:pPr>
        <w:ind w:left="720"/>
      </w:pPr>
    </w:p>
    <w:p w:rsidR="00850AC7" w:rsidRDefault="00590C0F" w:rsidP="00E268CD">
      <w:pPr>
        <w:ind w:left="720"/>
      </w:pPr>
      <w:r>
        <w:t>Geometry wars</w:t>
      </w:r>
      <w:r w:rsidR="001778BC">
        <w:t xml:space="preserve"> pour le déplacement et tir</w:t>
      </w:r>
      <w:r w:rsidR="00153FF1">
        <w:t>s</w:t>
      </w:r>
      <w:r w:rsidR="001778BC">
        <w:t xml:space="preserve"> à 360°</w:t>
      </w:r>
    </w:p>
    <w:p w:rsidR="00850AC7" w:rsidRDefault="00850AC7" w:rsidP="00E268CD">
      <w:pPr>
        <w:ind w:left="720"/>
      </w:pPr>
    </w:p>
    <w:p w:rsidR="00211DD8" w:rsidRDefault="00211DD8" w:rsidP="00DF398D"/>
    <w:p w:rsidR="00305AA3" w:rsidRPr="00211DD8" w:rsidRDefault="00305AA3" w:rsidP="00DF398D"/>
    <w:p w:rsidR="0057662D" w:rsidRDefault="00994A14" w:rsidP="00825EB9">
      <w:pPr>
        <w:pStyle w:val="Heading1"/>
      </w:pPr>
      <w:bookmarkStart w:id="4" w:name="_Toc341914665"/>
      <w:r w:rsidRPr="00825EB9">
        <w:lastRenderedPageBreak/>
        <w:t xml:space="preserve">Univers </w:t>
      </w:r>
      <w:r w:rsidR="00E665A1">
        <w:t>du jeu</w:t>
      </w:r>
      <w:bookmarkEnd w:id="4"/>
    </w:p>
    <w:p w:rsidR="00C30C1E" w:rsidRPr="001B348F" w:rsidRDefault="00C30C1E" w:rsidP="00C30C1E"/>
    <w:p w:rsidR="00C30C1E" w:rsidRDefault="00C30C1E" w:rsidP="00C30C1E">
      <w:pPr>
        <w:rPr>
          <w:rStyle w:val="Heading2Char"/>
        </w:rPr>
      </w:pPr>
      <w:bookmarkStart w:id="5" w:name="_Toc341914666"/>
      <w:r w:rsidRPr="00C30C1E">
        <w:rPr>
          <w:rStyle w:val="Heading2Char"/>
        </w:rPr>
        <w:t>Pitch</w:t>
      </w:r>
      <w:bookmarkEnd w:id="5"/>
      <w:r w:rsidRPr="00C30C1E">
        <w:rPr>
          <w:rStyle w:val="Heading2Char"/>
        </w:rPr>
        <w:t> </w:t>
      </w:r>
    </w:p>
    <w:p w:rsidR="00F3342C" w:rsidRPr="00C30C1E" w:rsidRDefault="00C30C1E" w:rsidP="00C30C1E">
      <w:r w:rsidRPr="00A03B16">
        <w:t xml:space="preserve">«  </w:t>
      </w:r>
      <w:r>
        <w:t>Ils ne sont que quelques centaines à pouvoir m’atteindre, seras-tu parmi eux ? »</w:t>
      </w:r>
    </w:p>
    <w:p w:rsidR="00825EB9" w:rsidRPr="00131A7F" w:rsidRDefault="00BF6D4E" w:rsidP="00825EB9">
      <w:pPr>
        <w:pStyle w:val="Heading2"/>
        <w:rPr>
          <w:szCs w:val="15"/>
          <w:shd w:val="clear" w:color="auto" w:fill="FFFFFF"/>
        </w:rPr>
      </w:pPr>
      <w:bookmarkStart w:id="6" w:name="_Toc341914667"/>
      <w:r>
        <w:rPr>
          <w:shd w:val="clear" w:color="auto" w:fill="FFFFFF"/>
        </w:rPr>
        <w:t>Scénario</w:t>
      </w:r>
      <w:bookmarkEnd w:id="6"/>
    </w:p>
    <w:p w:rsidR="00825EB9" w:rsidRDefault="00825EB9" w:rsidP="00825EB9">
      <w:pPr>
        <w:rPr>
          <w:shd w:val="clear" w:color="auto" w:fill="FFFFFF"/>
        </w:rPr>
      </w:pPr>
      <w:r>
        <w:rPr>
          <w:shd w:val="clear" w:color="auto" w:fill="FFFFFF"/>
        </w:rPr>
        <w:t xml:space="preserve">Le joueur incarne un spermatozoïde qui doit réussir à se frayer un chemin jusqu’à l’ovule pour la féconder. </w:t>
      </w:r>
      <w:r w:rsidR="003F1E98">
        <w:rPr>
          <w:shd w:val="clear" w:color="auto" w:fill="FFFFFF"/>
        </w:rPr>
        <w:t>Il lui faut éviter en chemin l</w:t>
      </w:r>
      <w:r w:rsidR="003F1E98" w:rsidRPr="003202F9">
        <w:rPr>
          <w:shd w:val="clear" w:color="auto" w:fill="FFFFFF"/>
        </w:rPr>
        <w:t>es</w:t>
      </w:r>
      <w:r w:rsidR="003F1E98">
        <w:rPr>
          <w:shd w:val="clear" w:color="auto" w:fill="FFFFFF"/>
        </w:rPr>
        <w:t xml:space="preserve"> menaces</w:t>
      </w:r>
      <w:r w:rsidR="003F1E98" w:rsidRPr="003202F9">
        <w:rPr>
          <w:shd w:val="clear" w:color="auto" w:fill="FFFFFF"/>
        </w:rPr>
        <w:t xml:space="preserve"> et obstacles réels qu’affrontent les </w:t>
      </w:r>
      <w:r w:rsidR="0059475F">
        <w:rPr>
          <w:shd w:val="clear" w:color="auto" w:fill="FFFFFF"/>
        </w:rPr>
        <w:t>spermatozoïdes chez l’homme</w:t>
      </w:r>
      <w:r w:rsidR="003F1E98" w:rsidRPr="003202F9">
        <w:rPr>
          <w:shd w:val="clear" w:color="auto" w:fill="FFFFFF"/>
        </w:rPr>
        <w:t>.</w:t>
      </w:r>
    </w:p>
    <w:p w:rsidR="00825EB9" w:rsidRDefault="00825EB9" w:rsidP="00825EB9">
      <w:pPr>
        <w:rPr>
          <w:shd w:val="clear" w:color="auto" w:fill="FFFFFF"/>
        </w:rPr>
      </w:pPr>
      <w:r>
        <w:rPr>
          <w:shd w:val="clear" w:color="auto" w:fill="FFFFFF"/>
        </w:rPr>
        <w:t>Il p</w:t>
      </w:r>
      <w:r w:rsidR="002141F9">
        <w:rPr>
          <w:shd w:val="clear" w:color="auto" w:fill="FFFFFF"/>
        </w:rPr>
        <w:t xml:space="preserve">eut </w:t>
      </w:r>
      <w:r>
        <w:rPr>
          <w:shd w:val="clear" w:color="auto" w:fill="FFFFFF"/>
        </w:rPr>
        <w:t>s</w:t>
      </w:r>
      <w:r w:rsidR="003048E5">
        <w:rPr>
          <w:shd w:val="clear" w:color="auto" w:fill="FFFFFF"/>
        </w:rPr>
        <w:t>e défendre en envoyant des mini-</w:t>
      </w:r>
      <w:r w:rsidR="007324B7">
        <w:rPr>
          <w:shd w:val="clear" w:color="auto" w:fill="FFFFFF"/>
        </w:rPr>
        <w:t>copies</w:t>
      </w:r>
      <w:r w:rsidR="00277E6B">
        <w:rPr>
          <w:shd w:val="clear" w:color="auto" w:fill="FFFFFF"/>
        </w:rPr>
        <w:t xml:space="preserve"> explosives</w:t>
      </w:r>
      <w:r w:rsidR="007324B7">
        <w:rPr>
          <w:shd w:val="clear" w:color="auto" w:fill="FFFFFF"/>
        </w:rPr>
        <w:t xml:space="preserve"> de lui-même</w:t>
      </w:r>
      <w:r>
        <w:rPr>
          <w:shd w:val="clear" w:color="auto" w:fill="FFFFFF"/>
        </w:rPr>
        <w:t xml:space="preserve"> sur ses ennemis. </w:t>
      </w:r>
    </w:p>
    <w:p w:rsidR="00615901" w:rsidRDefault="00825EB9" w:rsidP="00CD1CBC">
      <w:pPr>
        <w:rPr>
          <w:shd w:val="clear" w:color="auto" w:fill="FFFFFF"/>
        </w:rPr>
      </w:pPr>
      <w:r w:rsidRPr="003202F9">
        <w:rPr>
          <w:shd w:val="clear" w:color="auto" w:fill="FFFFFF"/>
        </w:rPr>
        <w:t>Le jeu</w:t>
      </w:r>
      <w:r w:rsidR="00455FFF">
        <w:rPr>
          <w:shd w:val="clear" w:color="auto" w:fill="FFFFFF"/>
        </w:rPr>
        <w:t xml:space="preserve"> se déroule en niveaux qui</w:t>
      </w:r>
      <w:r w:rsidRPr="003202F9">
        <w:rPr>
          <w:shd w:val="clear" w:color="auto" w:fill="FFFFFF"/>
        </w:rPr>
        <w:t xml:space="preserve"> </w:t>
      </w:r>
      <w:r w:rsidR="00455FFF">
        <w:rPr>
          <w:shd w:val="clear" w:color="auto" w:fill="FFFFFF"/>
        </w:rPr>
        <w:t>reprennent</w:t>
      </w:r>
      <w:r w:rsidRPr="003202F9">
        <w:rPr>
          <w:shd w:val="clear" w:color="auto" w:fill="FFFFFF"/>
        </w:rPr>
        <w:t xml:space="preserve"> toutes les étapes de la fécondation humaine</w:t>
      </w:r>
      <w:r w:rsidR="00CD1CBC">
        <w:rPr>
          <w:shd w:val="clear" w:color="auto" w:fill="FFFFFF"/>
        </w:rPr>
        <w:t>.</w:t>
      </w:r>
    </w:p>
    <w:p w:rsidR="00A8498E" w:rsidRDefault="00A8498E" w:rsidP="00CD1CBC">
      <w:pPr>
        <w:rPr>
          <w:shd w:val="clear" w:color="auto" w:fill="FFFFFF"/>
        </w:rPr>
      </w:pPr>
    </w:p>
    <w:p w:rsidR="00825EB9" w:rsidRDefault="00825EB9" w:rsidP="00825EB9">
      <w:pPr>
        <w:pStyle w:val="Heading2"/>
        <w:rPr>
          <w:shd w:val="clear" w:color="auto" w:fill="FFFFFF"/>
        </w:rPr>
      </w:pPr>
      <w:bookmarkStart w:id="7" w:name="_Toc341914668"/>
      <w:r>
        <w:rPr>
          <w:shd w:val="clear" w:color="auto" w:fill="FFFFFF"/>
        </w:rPr>
        <w:t>Ambiance</w:t>
      </w:r>
      <w:bookmarkEnd w:id="7"/>
    </w:p>
    <w:p w:rsidR="00825EB9" w:rsidRPr="006368D7" w:rsidRDefault="001B2438" w:rsidP="00825EB9">
      <w:pPr>
        <w:rPr>
          <w:shd w:val="clear" w:color="auto" w:fill="FFFFFF"/>
        </w:rPr>
      </w:pPr>
      <w:r>
        <w:rPr>
          <w:u w:val="single"/>
          <w:shd w:val="clear" w:color="auto" w:fill="FFFFFF"/>
        </w:rPr>
        <w:t>Dynamique</w:t>
      </w:r>
      <w:r w:rsidR="00825EB9" w:rsidRPr="006368D7">
        <w:rPr>
          <w:shd w:val="clear" w:color="auto" w:fill="FFFFFF"/>
        </w:rPr>
        <w:t xml:space="preserve"> :</w:t>
      </w:r>
    </w:p>
    <w:p w:rsidR="00AF1CB5" w:rsidRDefault="0058463C" w:rsidP="00825EB9">
      <w:pPr>
        <w:rPr>
          <w:shd w:val="clear" w:color="auto" w:fill="FFFFFF"/>
        </w:rPr>
      </w:pPr>
      <w:r>
        <w:rPr>
          <w:shd w:val="clear" w:color="auto" w:fill="FFFFFF"/>
        </w:rPr>
        <w:t>Le grand nombre de tirs ennemis ainsi que les pièges et</w:t>
      </w:r>
      <w:r w:rsidR="00DD09A7">
        <w:rPr>
          <w:shd w:val="clear" w:color="auto" w:fill="FFFFFF"/>
        </w:rPr>
        <w:t xml:space="preserve"> les</w:t>
      </w:r>
      <w:r>
        <w:rPr>
          <w:shd w:val="clear" w:color="auto" w:fill="FFFFFF"/>
        </w:rPr>
        <w:t xml:space="preserve"> flux qui transporteront le joueur </w:t>
      </w:r>
      <w:r w:rsidR="00B63B7C">
        <w:rPr>
          <w:shd w:val="clear" w:color="auto" w:fill="FFFFFF"/>
        </w:rPr>
        <w:t>créent de la surprise</w:t>
      </w:r>
      <w:r w:rsidR="00825EB9" w:rsidRPr="006368D7">
        <w:rPr>
          <w:shd w:val="clear" w:color="auto" w:fill="FFFFFF"/>
        </w:rPr>
        <w:t xml:space="preserve">, </w:t>
      </w:r>
      <w:r w:rsidR="00A14CD0">
        <w:rPr>
          <w:shd w:val="clear" w:color="auto" w:fill="FFFFFF"/>
        </w:rPr>
        <w:t xml:space="preserve">le </w:t>
      </w:r>
      <w:r w:rsidR="00825EB9" w:rsidRPr="006368D7">
        <w:rPr>
          <w:shd w:val="clear" w:color="auto" w:fill="FFFFFF"/>
        </w:rPr>
        <w:t>remettant constamment sur ses gardes.</w:t>
      </w:r>
    </w:p>
    <w:p w:rsidR="00825EB9" w:rsidRPr="006368D7" w:rsidRDefault="00825EB9" w:rsidP="00825EB9">
      <w:pPr>
        <w:rPr>
          <w:shd w:val="clear" w:color="auto" w:fill="FFFFFF"/>
        </w:rPr>
      </w:pPr>
      <w:r w:rsidRPr="00E97E56">
        <w:rPr>
          <w:u w:val="single"/>
          <w:shd w:val="clear" w:color="auto" w:fill="FFFFFF"/>
        </w:rPr>
        <w:t>Etriqué</w:t>
      </w:r>
      <w:r w:rsidRPr="006368D7">
        <w:rPr>
          <w:shd w:val="clear" w:color="auto" w:fill="FFFFFF"/>
        </w:rPr>
        <w:t xml:space="preserve"> :</w:t>
      </w:r>
    </w:p>
    <w:p w:rsidR="00D60D66" w:rsidRPr="00F03D7B" w:rsidRDefault="00825EB9" w:rsidP="00821F1A">
      <w:pPr>
        <w:rPr>
          <w:shd w:val="clear" w:color="auto" w:fill="FFFFFF"/>
        </w:rPr>
      </w:pPr>
      <w:r w:rsidRPr="006368D7">
        <w:rPr>
          <w:shd w:val="clear" w:color="auto" w:fill="FFFFFF"/>
        </w:rPr>
        <w:t xml:space="preserve">L’échelle des cartes </w:t>
      </w:r>
      <w:r w:rsidR="001F68DD">
        <w:rPr>
          <w:shd w:val="clear" w:color="auto" w:fill="FFFFFF"/>
        </w:rPr>
        <w:t xml:space="preserve">est faite pour </w:t>
      </w:r>
      <w:r w:rsidRPr="006368D7">
        <w:rPr>
          <w:shd w:val="clear" w:color="auto" w:fill="FFFFFF"/>
        </w:rPr>
        <w:t>provoque</w:t>
      </w:r>
      <w:r w:rsidR="001F68DD">
        <w:rPr>
          <w:shd w:val="clear" w:color="auto" w:fill="FFFFFF"/>
        </w:rPr>
        <w:t>r</w:t>
      </w:r>
      <w:r w:rsidRPr="006368D7">
        <w:rPr>
          <w:shd w:val="clear" w:color="auto" w:fill="FFFFFF"/>
        </w:rPr>
        <w:t xml:space="preserve"> un sentiment d’étroitesse</w:t>
      </w:r>
      <w:r w:rsidR="00954712">
        <w:rPr>
          <w:shd w:val="clear" w:color="auto" w:fill="FFFFFF"/>
        </w:rPr>
        <w:t xml:space="preserve"> avec</w:t>
      </w:r>
      <w:r w:rsidRPr="006368D7">
        <w:rPr>
          <w:shd w:val="clear" w:color="auto" w:fill="FFFFFF"/>
        </w:rPr>
        <w:t xml:space="preserve"> d’une faible marge d’erreur</w:t>
      </w:r>
      <w:r w:rsidR="00954712">
        <w:rPr>
          <w:shd w:val="clear" w:color="auto" w:fill="FFFFFF"/>
        </w:rPr>
        <w:t>.</w:t>
      </w:r>
      <w:r w:rsidR="005357C3">
        <w:rPr>
          <w:shd w:val="clear" w:color="auto" w:fill="FFFFFF"/>
        </w:rPr>
        <w:t xml:space="preserve"> </w:t>
      </w:r>
      <w:r w:rsidR="00D60D66">
        <w:rPr>
          <w:shd w:val="clear" w:color="auto" w:fill="FFFFFF"/>
        </w:rPr>
        <w:t>Le but est d’apporter du challenge pour le type de joueur cible.</w:t>
      </w:r>
    </w:p>
    <w:p w:rsidR="002E4CCB" w:rsidRPr="002E4CCB" w:rsidRDefault="002E4CCB" w:rsidP="002E4CCB">
      <w:pPr>
        <w:pStyle w:val="Heading1"/>
      </w:pPr>
      <w:bookmarkStart w:id="8" w:name="_Toc341914669"/>
      <w:r w:rsidRPr="002E4CCB">
        <w:t>USP &amp; Key Features</w:t>
      </w:r>
      <w:bookmarkEnd w:id="8"/>
      <w:r w:rsidRPr="002E4CCB">
        <w:t xml:space="preserve"> </w:t>
      </w:r>
    </w:p>
    <w:p w:rsidR="002E4CCB" w:rsidRPr="002E1274" w:rsidRDefault="002E4CCB" w:rsidP="002E4CCB">
      <w:pPr>
        <w:pStyle w:val="Heading2"/>
      </w:pPr>
      <w:bookmarkStart w:id="9" w:name="_Toc341914670"/>
      <w:r w:rsidRPr="002E1274">
        <w:t>USP</w:t>
      </w:r>
      <w:bookmarkEnd w:id="9"/>
    </w:p>
    <w:p w:rsidR="002E4CCB" w:rsidRPr="002E1274" w:rsidRDefault="002E4CCB" w:rsidP="002E4CCB">
      <w:r w:rsidRPr="002E1274">
        <w:t>Déplacement à la souris et tirs sur 360°.</w:t>
      </w:r>
    </w:p>
    <w:p w:rsidR="002E4CCB" w:rsidRPr="002E1274" w:rsidRDefault="002E4CCB" w:rsidP="002E4CCB">
      <w:pPr>
        <w:pStyle w:val="Heading2"/>
      </w:pPr>
      <w:bookmarkStart w:id="10" w:name="_Toc341914671"/>
      <w:r w:rsidRPr="002E1274">
        <w:t>Key Features</w:t>
      </w:r>
      <w:bookmarkEnd w:id="10"/>
      <w:r w:rsidRPr="002E1274">
        <w:t xml:space="preserve"> </w:t>
      </w:r>
    </w:p>
    <w:p w:rsidR="002E4CCB" w:rsidRPr="002E1274" w:rsidRDefault="0010279A" w:rsidP="002E4CCB">
      <w:r>
        <w:t>- Univers peu souvent exploité.</w:t>
      </w:r>
    </w:p>
    <w:p w:rsidR="002E4CCB" w:rsidRPr="002E1274" w:rsidRDefault="002E4CCB" w:rsidP="002E4CCB">
      <w:r w:rsidRPr="002E1274">
        <w:t>- Apparitions des ennemis de tous bords.</w:t>
      </w:r>
    </w:p>
    <w:p w:rsidR="002E4CCB" w:rsidRPr="002E1274" w:rsidRDefault="002E4CCB" w:rsidP="002E4CCB">
      <w:r w:rsidRPr="002E1274">
        <w:t>- Scrolling sur toutes les directions.</w:t>
      </w:r>
    </w:p>
    <w:p w:rsidR="002E4CCB" w:rsidRPr="002E1274" w:rsidRDefault="002E4CCB" w:rsidP="002E4CCB">
      <w:r w:rsidRPr="002E1274">
        <w:t>- Paramétrage du personnage.</w:t>
      </w:r>
    </w:p>
    <w:p w:rsidR="002E4CCB" w:rsidRPr="002E1274" w:rsidRDefault="002E4CCB" w:rsidP="002E4CCB">
      <w:r w:rsidRPr="002E1274">
        <w:t>- Influence des actions du joueur sur la fin du jeu.</w:t>
      </w:r>
    </w:p>
    <w:p w:rsidR="002E4CCB" w:rsidRPr="002E4CCB" w:rsidRDefault="002E4CCB" w:rsidP="002E4CCB">
      <w:pPr>
        <w:pStyle w:val="Heading1"/>
      </w:pPr>
      <w:bookmarkStart w:id="11" w:name="_Toc341914672"/>
      <w:r w:rsidRPr="002E4CCB">
        <w:lastRenderedPageBreak/>
        <w:t>Les 3C</w:t>
      </w:r>
      <w:bookmarkEnd w:id="11"/>
      <w:r w:rsidRPr="002E4CCB">
        <w:t xml:space="preserve"> </w:t>
      </w:r>
    </w:p>
    <w:p w:rsidR="002E4CCB" w:rsidRPr="000E7C24" w:rsidRDefault="002E4CCB" w:rsidP="002E4CCB">
      <w:pPr>
        <w:pStyle w:val="Heading2"/>
        <w:rPr>
          <w:shd w:val="clear" w:color="auto" w:fill="FFFFFF"/>
        </w:rPr>
      </w:pPr>
      <w:bookmarkStart w:id="12" w:name="_Toc341914673"/>
      <w:r w:rsidRPr="002E4CCB">
        <w:rPr>
          <w:shd w:val="clear" w:color="auto" w:fill="FFFFFF"/>
        </w:rPr>
        <w:t>Camera</w:t>
      </w:r>
      <w:bookmarkEnd w:id="12"/>
    </w:p>
    <w:p w:rsidR="002E4CCB" w:rsidRPr="00D36B0D" w:rsidRDefault="002E4CCB" w:rsidP="002E4CCB">
      <w:pPr>
        <w:rPr>
          <w:shd w:val="clear" w:color="auto" w:fill="FFFFFF"/>
        </w:rPr>
      </w:pPr>
      <w:r>
        <w:rPr>
          <w:shd w:val="clear" w:color="auto" w:fill="FFFFFF"/>
        </w:rPr>
        <w:t>En vue 2D du dessus ou</w:t>
      </w:r>
      <w:r w:rsidRPr="00D36B0D">
        <w:rPr>
          <w:shd w:val="clear" w:color="auto" w:fill="FFFFFF"/>
        </w:rPr>
        <w:t xml:space="preserve"> de côté, la</w:t>
      </w:r>
      <w:r>
        <w:rPr>
          <w:shd w:val="clear" w:color="auto" w:fill="FFFFFF"/>
        </w:rPr>
        <w:t xml:space="preserve"> camera suit un scrolling fixe dont la direction est modifiée durant le jeu.</w:t>
      </w:r>
    </w:p>
    <w:p w:rsidR="002E4CCB" w:rsidRPr="00D36B0D" w:rsidRDefault="002E4CCB" w:rsidP="002E4CCB">
      <w:pPr>
        <w:pStyle w:val="Heading2"/>
        <w:rPr>
          <w:shd w:val="clear" w:color="auto" w:fill="FFFFFF"/>
        </w:rPr>
      </w:pPr>
      <w:bookmarkStart w:id="13" w:name="_Toc341914674"/>
      <w:r>
        <w:rPr>
          <w:shd w:val="clear" w:color="auto" w:fill="FFFFFF"/>
        </w:rPr>
        <w:t>Character</w:t>
      </w:r>
      <w:bookmarkEnd w:id="13"/>
    </w:p>
    <w:p w:rsidR="002E4CCB" w:rsidRPr="00D36B0D" w:rsidRDefault="002E4CCB" w:rsidP="002E4CCB">
      <w:pPr>
        <w:rPr>
          <w:shd w:val="clear" w:color="auto" w:fill="FFFFFF"/>
        </w:rPr>
      </w:pPr>
      <w:r w:rsidRPr="00D36B0D">
        <w:rPr>
          <w:shd w:val="clear" w:color="auto" w:fill="FFFFFF"/>
        </w:rPr>
        <w:t xml:space="preserve">Le joueur incarne un spermatozoïde dont il pourra choisir le code ADN </w:t>
      </w:r>
      <w:r>
        <w:rPr>
          <w:shd w:val="clear" w:color="auto" w:fill="FFFFFF"/>
        </w:rPr>
        <w:t>embarqué au début du jeu.  Ce choix aura une i</w:t>
      </w:r>
      <w:r w:rsidRPr="00D36B0D">
        <w:rPr>
          <w:shd w:val="clear" w:color="auto" w:fill="FFFFFF"/>
        </w:rPr>
        <w:t>nflu</w:t>
      </w:r>
      <w:r>
        <w:rPr>
          <w:shd w:val="clear" w:color="auto" w:fill="FFFFFF"/>
        </w:rPr>
        <w:t>ence</w:t>
      </w:r>
      <w:r w:rsidRPr="00D36B0D">
        <w:rPr>
          <w:shd w:val="clear" w:color="auto" w:fill="FFFFFF"/>
        </w:rPr>
        <w:t xml:space="preserve"> sans importance sur la fin du jeu.</w:t>
      </w:r>
    </w:p>
    <w:p w:rsidR="002E4CCB" w:rsidRPr="00D36B0D" w:rsidRDefault="002E4CCB" w:rsidP="002E4CCB">
      <w:pPr>
        <w:pStyle w:val="Heading2"/>
        <w:rPr>
          <w:shd w:val="clear" w:color="auto" w:fill="FFFFFF"/>
        </w:rPr>
      </w:pPr>
      <w:bookmarkStart w:id="14" w:name="_Toc341914675"/>
      <w:r>
        <w:rPr>
          <w:shd w:val="clear" w:color="auto" w:fill="FFFFFF"/>
        </w:rPr>
        <w:t>Controls</w:t>
      </w:r>
      <w:bookmarkEnd w:id="14"/>
    </w:p>
    <w:p w:rsidR="002E4CCB" w:rsidRDefault="002E4CCB" w:rsidP="002E4CCB">
      <w:pPr>
        <w:rPr>
          <w:shd w:val="clear" w:color="auto" w:fill="FFFFFF"/>
        </w:rPr>
      </w:pPr>
      <w:r w:rsidRPr="00D36B0D">
        <w:rPr>
          <w:shd w:val="clear" w:color="auto" w:fill="FFFFFF"/>
        </w:rPr>
        <w:t>Les déplacements du joueur se font au</w:t>
      </w:r>
      <w:r>
        <w:rPr>
          <w:shd w:val="clear" w:color="auto" w:fill="FFFFFF"/>
        </w:rPr>
        <w:t>x</w:t>
      </w:r>
      <w:r w:rsidRPr="00D36B0D">
        <w:rPr>
          <w:shd w:val="clear" w:color="auto" w:fill="FFFFFF"/>
        </w:rPr>
        <w:t xml:space="preserve"> clic</w:t>
      </w:r>
      <w:r>
        <w:rPr>
          <w:shd w:val="clear" w:color="auto" w:fill="FFFFFF"/>
        </w:rPr>
        <w:t>s</w:t>
      </w:r>
      <w:r w:rsidRPr="00D36B0D">
        <w:rPr>
          <w:shd w:val="clear" w:color="auto" w:fill="FFFFFF"/>
        </w:rPr>
        <w:t xml:space="preserve"> droit</w:t>
      </w:r>
      <w:r>
        <w:rPr>
          <w:shd w:val="clear" w:color="auto" w:fill="FFFFFF"/>
        </w:rPr>
        <w:t>s</w:t>
      </w:r>
      <w:r w:rsidRPr="00D36B0D">
        <w:rPr>
          <w:shd w:val="clear" w:color="auto" w:fill="FFFFFF"/>
        </w:rPr>
        <w:t xml:space="preserve"> de la souris sur la zone de jeu.</w:t>
      </w:r>
    </w:p>
    <w:p w:rsidR="002E4CCB" w:rsidRPr="00E66EF8" w:rsidRDefault="002E4CCB" w:rsidP="00821F1A">
      <w:pPr>
        <w:rPr>
          <w:shd w:val="clear" w:color="auto" w:fill="FFFFFF"/>
        </w:rPr>
      </w:pPr>
      <w:r>
        <w:rPr>
          <w:shd w:val="clear" w:color="auto" w:fill="FFFFFF"/>
        </w:rPr>
        <w:t>Cliquer ans une zone entourant le personnage change l’angle de tir.</w:t>
      </w:r>
      <w:r w:rsidRPr="00D36B0D">
        <w:rPr>
          <w:shd w:val="clear" w:color="auto" w:fill="FFFFFF"/>
        </w:rPr>
        <w:t xml:space="preserve"> </w:t>
      </w:r>
    </w:p>
    <w:p w:rsidR="00F86773" w:rsidRDefault="00F86773" w:rsidP="004624C2">
      <w:pPr>
        <w:pStyle w:val="Heading1"/>
        <w:rPr>
          <w:shd w:val="clear" w:color="auto" w:fill="FFFFFF"/>
        </w:rPr>
      </w:pPr>
      <w:bookmarkStart w:id="15" w:name="_Toc341914676"/>
      <w:r>
        <w:rPr>
          <w:shd w:val="clear" w:color="auto" w:fill="FFFFFF"/>
        </w:rPr>
        <w:t>Progression</w:t>
      </w:r>
      <w:bookmarkEnd w:id="15"/>
    </w:p>
    <w:p w:rsidR="004624C2" w:rsidRPr="004624C2" w:rsidRDefault="004624C2" w:rsidP="004624C2"/>
    <w:p w:rsidR="00B4760C" w:rsidRDefault="00B4760C" w:rsidP="00F86773">
      <w:r>
        <w:t>La difficulté</w:t>
      </w:r>
      <w:r w:rsidR="003919FC">
        <w:t xml:space="preserve"> </w:t>
      </w:r>
      <w:r>
        <w:t xml:space="preserve"> augmente rapidement à chaque niveau.</w:t>
      </w:r>
    </w:p>
    <w:p w:rsidR="00922B2D" w:rsidRDefault="00922B2D" w:rsidP="00F86773"/>
    <w:p w:rsidR="00BC7C66" w:rsidRDefault="00991B23" w:rsidP="00F86773">
      <w:r>
        <w:t xml:space="preserve">La partie s’enchaîne comme suit : </w:t>
      </w:r>
    </w:p>
    <w:p w:rsidR="00FF3701" w:rsidRPr="007D68F6" w:rsidRDefault="00D17B08" w:rsidP="00F86773">
      <w:pPr>
        <w:rPr>
          <w:b/>
        </w:rPr>
      </w:pPr>
      <w:r w:rsidRPr="007D68F6">
        <w:rPr>
          <w:b/>
        </w:rPr>
        <w:t>Personnalisation</w:t>
      </w:r>
      <w:r w:rsidR="00E82BD9" w:rsidRPr="007D68F6">
        <w:rPr>
          <w:b/>
        </w:rPr>
        <w:t xml:space="preserve"> du code ADN</w:t>
      </w:r>
      <w:r w:rsidR="00857E29" w:rsidRPr="007D68F6">
        <w:rPr>
          <w:b/>
        </w:rPr>
        <w:t xml:space="preserve"> </w:t>
      </w:r>
      <w:r w:rsidR="003D6961" w:rsidRPr="007D68F6">
        <w:rPr>
          <w:b/>
        </w:rPr>
        <w:t>embarqué</w:t>
      </w:r>
      <w:r w:rsidR="00857E29" w:rsidRPr="007D68F6">
        <w:rPr>
          <w:b/>
        </w:rPr>
        <w:t xml:space="preserve"> par le spermatozoïde pour la partie</w:t>
      </w:r>
    </w:p>
    <w:p w:rsidR="00F86773" w:rsidRPr="00756A06" w:rsidRDefault="00144B0F" w:rsidP="00756A06">
      <w:pPr>
        <w:rPr>
          <w:u w:val="single"/>
        </w:rPr>
      </w:pPr>
      <w:r w:rsidRPr="00756A06">
        <w:rPr>
          <w:u w:val="single"/>
        </w:rPr>
        <w:t>Niveau</w:t>
      </w:r>
      <w:r w:rsidR="004C1AAA" w:rsidRPr="00756A06">
        <w:rPr>
          <w:u w:val="single"/>
        </w:rPr>
        <w:t xml:space="preserve"> 1 : Sortie des testicules</w:t>
      </w:r>
    </w:p>
    <w:p w:rsidR="003976D2" w:rsidRPr="00581623" w:rsidRDefault="005F7BB3" w:rsidP="00F86773">
      <w:pPr>
        <w:rPr>
          <w:shd w:val="clear" w:color="auto" w:fill="FFFFFF"/>
        </w:rPr>
      </w:pPr>
      <w:r>
        <w:rPr>
          <w:shd w:val="clear" w:color="auto" w:fill="FFFFFF"/>
        </w:rPr>
        <w:t>La première partie de l’histoire retranscrit le trajet depuis les testicules jusqu’au début de l’</w:t>
      </w:r>
      <w:r w:rsidR="00DB24C8">
        <w:rPr>
          <w:shd w:val="clear" w:color="auto" w:fill="FFFFFF"/>
        </w:rPr>
        <w:t>urètre</w:t>
      </w:r>
      <w:r>
        <w:rPr>
          <w:shd w:val="clear" w:color="auto" w:fill="FFFFFF"/>
        </w:rPr>
        <w:t>.</w:t>
      </w:r>
    </w:p>
    <w:p w:rsidR="00266927" w:rsidRPr="00756A06" w:rsidRDefault="00581623" w:rsidP="00756A06">
      <w:pPr>
        <w:rPr>
          <w:u w:val="single"/>
        </w:rPr>
      </w:pPr>
      <w:r w:rsidRPr="00756A06">
        <w:rPr>
          <w:u w:val="single"/>
        </w:rPr>
        <w:t>Niveau</w:t>
      </w:r>
      <w:r w:rsidR="00C95B15" w:rsidRPr="00756A06">
        <w:rPr>
          <w:u w:val="single"/>
        </w:rPr>
        <w:t xml:space="preserve"> 2 : Sortie du pénis</w:t>
      </w:r>
    </w:p>
    <w:p w:rsidR="001B0ECF" w:rsidRDefault="00DB24C8" w:rsidP="00F86773">
      <w:r>
        <w:t>Le trajet se poursuit dans l’urètre jusqu’à la sortie du pénis.</w:t>
      </w:r>
      <w:r w:rsidR="000C5160">
        <w:t xml:space="preserve"> </w:t>
      </w:r>
      <w:r>
        <w:t>Un boss de fin de niveau nous y attend : le préservatif.</w:t>
      </w:r>
    </w:p>
    <w:p w:rsidR="008A6252" w:rsidRPr="008A6252" w:rsidRDefault="00C326C9" w:rsidP="008A6252">
      <w:pPr>
        <w:rPr>
          <w:b/>
        </w:rPr>
      </w:pPr>
      <w:r w:rsidRPr="008A6252">
        <w:rPr>
          <w:b/>
        </w:rPr>
        <w:t>T</w:t>
      </w:r>
      <w:r w:rsidR="00E122EF" w:rsidRPr="008A6252">
        <w:rPr>
          <w:b/>
        </w:rPr>
        <w:t>ransitio</w:t>
      </w:r>
      <w:r w:rsidR="00266927" w:rsidRPr="008A6252">
        <w:rPr>
          <w:b/>
        </w:rPr>
        <w:t>n</w:t>
      </w:r>
      <w:r w:rsidR="008A6252" w:rsidRPr="008A6252">
        <w:rPr>
          <w:b/>
        </w:rPr>
        <w:t xml:space="preserve"> </w:t>
      </w:r>
    </w:p>
    <w:p w:rsidR="008A6252" w:rsidRPr="008A6252" w:rsidRDefault="008A6252" w:rsidP="008A6252">
      <w:pPr>
        <w:rPr>
          <w:rStyle w:val="Heading2Char"/>
          <w:rFonts w:asciiTheme="minorHAnsi" w:eastAsiaTheme="minorHAnsi" w:hAnsiTheme="minorHAnsi" w:cstheme="minorBidi"/>
          <w:b w:val="0"/>
          <w:bCs w:val="0"/>
          <w:sz w:val="22"/>
          <w:u w:val="single"/>
        </w:rPr>
      </w:pPr>
      <w:r w:rsidRPr="008A6252">
        <w:rPr>
          <w:u w:val="single"/>
        </w:rPr>
        <w:t>Niveau 3 : Entrée dans le col de l’utérus</w:t>
      </w:r>
    </w:p>
    <w:p w:rsidR="001B0ECF" w:rsidRDefault="00065462" w:rsidP="008A6252">
      <w:r>
        <w:t>Remontée vers l’utérus en passant dans la glaire cervicale.</w:t>
      </w:r>
      <w:r w:rsidR="0004006A">
        <w:t xml:space="preserve"> </w:t>
      </w:r>
      <w:r w:rsidR="003350F0">
        <w:t xml:space="preserve">A la fin du niveau, le choix </w:t>
      </w:r>
      <w:r w:rsidR="00830137">
        <w:t xml:space="preserve">est proposé sur la </w:t>
      </w:r>
      <w:r w:rsidR="003350F0">
        <w:t>de la</w:t>
      </w:r>
      <w:r w:rsidR="00F86773">
        <w:t xml:space="preserve"> trompes de </w:t>
      </w:r>
      <w:r w:rsidR="00E9734D">
        <w:t>Fallope</w:t>
      </w:r>
      <w:r w:rsidR="00F86773">
        <w:t> </w:t>
      </w:r>
      <w:r w:rsidR="00830137">
        <w:t>à visiter.</w:t>
      </w:r>
      <w:r w:rsidR="001D5CAE">
        <w:t xml:space="preserve"> Une seule contient l’ovule.</w:t>
      </w:r>
    </w:p>
    <w:p w:rsidR="00F739CE" w:rsidRPr="008A6252" w:rsidRDefault="008A6252" w:rsidP="008A6252">
      <w:pPr>
        <w:rPr>
          <w:rStyle w:val="Heading2Char"/>
          <w:rFonts w:asciiTheme="minorHAnsi" w:eastAsiaTheme="minorHAnsi" w:hAnsiTheme="minorHAnsi" w:cstheme="minorBidi"/>
          <w:b w:val="0"/>
          <w:bCs w:val="0"/>
          <w:sz w:val="22"/>
          <w:u w:val="single"/>
        </w:rPr>
      </w:pPr>
      <w:r w:rsidRPr="008A6252">
        <w:rPr>
          <w:u w:val="single"/>
        </w:rPr>
        <w:t>Niveau 4 : Les trompes de Fallope</w:t>
      </w:r>
    </w:p>
    <w:p w:rsidR="001B0ECF" w:rsidRDefault="00F86773" w:rsidP="00F86773">
      <w:r>
        <w:t xml:space="preserve"> </w:t>
      </w:r>
      <w:r w:rsidR="003620D1">
        <w:t>Arrivée jusqu’e</w:t>
      </w:r>
      <w:r w:rsidR="005C393C">
        <w:t>n haut des trompes.</w:t>
      </w:r>
      <w:r w:rsidR="000C5160">
        <w:t xml:space="preserve"> </w:t>
      </w:r>
      <w:r w:rsidR="003054DB">
        <w:t>Boss final</w:t>
      </w:r>
      <w:r w:rsidR="001162F0">
        <w:t xml:space="preserve"> du jeu</w:t>
      </w:r>
      <w:r w:rsidR="003054DB">
        <w:t> :</w:t>
      </w:r>
      <w:r w:rsidR="00604FBF">
        <w:t xml:space="preserve"> </w:t>
      </w:r>
      <w:r w:rsidR="005C393C">
        <w:t>l’ovule à féconder.</w:t>
      </w:r>
    </w:p>
    <w:p w:rsidR="00DD01EA" w:rsidRDefault="00DD01EA" w:rsidP="00F86773"/>
    <w:p w:rsidR="002D5254" w:rsidRPr="00756A06" w:rsidRDefault="00815C3D" w:rsidP="00756A06">
      <w:pPr>
        <w:rPr>
          <w:u w:val="single"/>
        </w:rPr>
      </w:pPr>
      <w:r w:rsidRPr="00756A06">
        <w:rPr>
          <w:u w:val="single"/>
        </w:rPr>
        <w:lastRenderedPageBreak/>
        <w:t>Niveau bonus : Descente dans l’utérus.</w:t>
      </w:r>
    </w:p>
    <w:p w:rsidR="002D5254" w:rsidRPr="002D5254" w:rsidRDefault="002D5254" w:rsidP="002D5254">
      <w:r>
        <w:t xml:space="preserve">Le joueur contrôle </w:t>
      </w:r>
      <w:r w:rsidR="00087016">
        <w:t xml:space="preserve">l’ovaire </w:t>
      </w:r>
      <w:r w:rsidR="007411B1">
        <w:t>fécondé</w:t>
      </w:r>
      <w:r w:rsidR="004037A5">
        <w:t>,  il</w:t>
      </w:r>
      <w:r w:rsidR="00087016">
        <w:t xml:space="preserve"> doit l</w:t>
      </w:r>
      <w:r w:rsidR="000629ED">
        <w:t xml:space="preserve">ui faire rejoindre </w:t>
      </w:r>
      <w:r w:rsidR="00087016">
        <w:t>l’utérus pour que l</w:t>
      </w:r>
      <w:r w:rsidR="003C016C">
        <w:t xml:space="preserve">e processus de la naissance </w:t>
      </w:r>
      <w:r w:rsidR="00B22709">
        <w:t>se poursuive</w:t>
      </w:r>
      <w:r w:rsidR="003C016C">
        <w:t>.</w:t>
      </w:r>
    </w:p>
    <w:p w:rsidR="009B0CE8" w:rsidRPr="00F50D8A" w:rsidRDefault="008030C2" w:rsidP="009B0CE8">
      <w:pPr>
        <w:rPr>
          <w:shd w:val="clear" w:color="auto" w:fill="FFFFFF"/>
        </w:rPr>
      </w:pPr>
      <w:r>
        <w:rPr>
          <w:color w:val="000000"/>
          <w:shd w:val="clear" w:color="auto" w:fill="FFFFFF"/>
        </w:rPr>
        <w:t>Si le joueur parvient à</w:t>
      </w:r>
      <w:r w:rsidR="00881E20">
        <w:rPr>
          <w:color w:val="000000"/>
          <w:shd w:val="clear" w:color="auto" w:fill="FFFFFF"/>
        </w:rPr>
        <w:t xml:space="preserve"> finir le jeu, un écran affiche</w:t>
      </w:r>
      <w:r w:rsidR="00BC04C0">
        <w:rPr>
          <w:color w:val="000000"/>
          <w:shd w:val="clear" w:color="auto" w:fill="FFFFFF"/>
        </w:rPr>
        <w:t xml:space="preserve"> </w:t>
      </w:r>
      <w:r w:rsidR="0083292C">
        <w:rPr>
          <w:color w:val="000000"/>
          <w:shd w:val="clear" w:color="auto" w:fill="FFFFFF"/>
        </w:rPr>
        <w:t>des informations sur l’enfant né</w:t>
      </w:r>
      <w:r w:rsidR="000C24A8">
        <w:rPr>
          <w:color w:val="000000"/>
          <w:shd w:val="clear" w:color="auto" w:fill="FFFFFF"/>
        </w:rPr>
        <w:t xml:space="preserve"> </w:t>
      </w:r>
      <w:r w:rsidR="001C702C">
        <w:rPr>
          <w:color w:val="000000"/>
          <w:shd w:val="clear" w:color="auto" w:fill="FFFFFF"/>
        </w:rPr>
        <w:t xml:space="preserve">résultant de la fusion du </w:t>
      </w:r>
      <w:r>
        <w:rPr>
          <w:color w:val="000000"/>
          <w:shd w:val="clear" w:color="auto" w:fill="FFFFFF"/>
        </w:rPr>
        <w:t xml:space="preserve">code ADN </w:t>
      </w:r>
      <w:r w:rsidR="001D2BFB">
        <w:rPr>
          <w:color w:val="000000"/>
          <w:shd w:val="clear" w:color="auto" w:fill="FFFFFF"/>
        </w:rPr>
        <w:t xml:space="preserve">personnalisé </w:t>
      </w:r>
      <w:r w:rsidR="00943F1F">
        <w:rPr>
          <w:color w:val="000000"/>
          <w:shd w:val="clear" w:color="auto" w:fill="FFFFFF"/>
        </w:rPr>
        <w:t xml:space="preserve">du joueur </w:t>
      </w:r>
      <w:r w:rsidR="001D2BFB">
        <w:rPr>
          <w:color w:val="000000"/>
          <w:shd w:val="clear" w:color="auto" w:fill="FFFFFF"/>
        </w:rPr>
        <w:t>avec l’ovule.</w:t>
      </w:r>
    </w:p>
    <w:p w:rsidR="00671086" w:rsidRDefault="00671086" w:rsidP="00671086">
      <w:pPr>
        <w:pStyle w:val="Heading1"/>
        <w:rPr>
          <w:shd w:val="clear" w:color="auto" w:fill="FFFFFF"/>
        </w:rPr>
      </w:pPr>
      <w:bookmarkStart w:id="16" w:name="_Toc341914677"/>
      <w:r>
        <w:rPr>
          <w:shd w:val="clear" w:color="auto" w:fill="FFFFFF"/>
        </w:rPr>
        <w:t>Scoring</w:t>
      </w:r>
      <w:bookmarkEnd w:id="16"/>
    </w:p>
    <w:p w:rsidR="00013FF4" w:rsidRPr="00013FF4" w:rsidRDefault="00013FF4" w:rsidP="00013FF4"/>
    <w:p w:rsidR="00E85474" w:rsidRPr="00E85474" w:rsidRDefault="00E85474" w:rsidP="00E85474">
      <w:r>
        <w:t>Tous les ennemis rapportent des points.</w:t>
      </w:r>
    </w:p>
    <w:p w:rsidR="00F869D9" w:rsidRDefault="00F869D9" w:rsidP="00F869D9">
      <w:pPr>
        <w:rPr>
          <w:u w:val="single"/>
        </w:rPr>
      </w:pPr>
      <w:r w:rsidRPr="00F869D9">
        <w:rPr>
          <w:u w:val="single"/>
        </w:rPr>
        <w:t xml:space="preserve"> Combo</w:t>
      </w:r>
      <w:r w:rsidR="002C666C">
        <w:rPr>
          <w:u w:val="single"/>
        </w:rPr>
        <w:t>s</w:t>
      </w:r>
    </w:p>
    <w:p w:rsidR="0071270E" w:rsidRPr="00F869D9" w:rsidRDefault="00796A84" w:rsidP="0071270E">
      <w:pPr>
        <w:rPr>
          <w:u w:val="single"/>
        </w:rPr>
      </w:pPr>
      <w:r w:rsidRPr="00796A84">
        <w:t xml:space="preserve">Enchaîner les </w:t>
      </w:r>
      <w:r w:rsidR="00333264" w:rsidRPr="00796A84">
        <w:t>ennemis</w:t>
      </w:r>
      <w:r w:rsidRPr="00796A84">
        <w:t xml:space="preserve"> sans mourir applique un multiplicateur aux points engendrés</w:t>
      </w:r>
      <w:r>
        <w:t>.</w:t>
      </w:r>
      <w:r w:rsidR="0071270E" w:rsidRPr="0071270E">
        <w:rPr>
          <w:u w:val="single"/>
        </w:rPr>
        <w:t xml:space="preserve"> </w:t>
      </w:r>
    </w:p>
    <w:p w:rsidR="0071270E" w:rsidRPr="00F869D9" w:rsidRDefault="0071270E" w:rsidP="0071270E">
      <w:pPr>
        <w:rPr>
          <w:u w:val="single"/>
        </w:rPr>
      </w:pPr>
      <w:r>
        <w:rPr>
          <w:u w:val="single"/>
        </w:rPr>
        <w:t xml:space="preserve"> Bonus de fin de niveau</w:t>
      </w:r>
    </w:p>
    <w:p w:rsidR="00796A84" w:rsidRPr="00796A84" w:rsidRDefault="0071270E" w:rsidP="00F869D9">
      <w:r>
        <w:t>A la fin de chaque niveau, le choix est proposé au joueur entre un bonus de points ou une vie supplémentaire.</w:t>
      </w:r>
    </w:p>
    <w:p w:rsidR="00F869D9" w:rsidRDefault="00F869D9" w:rsidP="00F869D9">
      <w:pPr>
        <w:rPr>
          <w:u w:val="single"/>
        </w:rPr>
      </w:pPr>
      <w:r w:rsidRPr="00F869D9">
        <w:rPr>
          <w:u w:val="single"/>
        </w:rPr>
        <w:t xml:space="preserve"> Boutique</w:t>
      </w:r>
    </w:p>
    <w:p w:rsidR="00B41E8E" w:rsidRPr="00B41E8E" w:rsidRDefault="00B41E8E" w:rsidP="00F869D9">
      <w:r w:rsidRPr="00B41E8E">
        <w:t xml:space="preserve">Les points </w:t>
      </w:r>
      <w:r w:rsidR="00713BEE">
        <w:t>accumul</w:t>
      </w:r>
      <w:r w:rsidR="00911309">
        <w:t>és sur tous les essais</w:t>
      </w:r>
      <w:r w:rsidRPr="00B41E8E">
        <w:t xml:space="preserve"> peuvent s’échanger</w:t>
      </w:r>
      <w:r>
        <w:t xml:space="preserve"> dans le menu boutique pour débloquer des bonus</w:t>
      </w:r>
      <w:r w:rsidR="004F02DE">
        <w:t>,</w:t>
      </w:r>
      <w:r w:rsidR="0071541D">
        <w:t xml:space="preserve"> dans et en d</w:t>
      </w:r>
      <w:r w:rsidR="00E77A9F">
        <w:t>ehors des parties</w:t>
      </w:r>
      <w:r>
        <w:t>.</w:t>
      </w:r>
    </w:p>
    <w:p w:rsidR="00F869D9" w:rsidRPr="00F869D9" w:rsidRDefault="00F869D9" w:rsidP="0071270E">
      <w:pPr>
        <w:rPr>
          <w:u w:val="single"/>
        </w:rPr>
      </w:pPr>
      <w:r w:rsidRPr="00F869D9">
        <w:rPr>
          <w:u w:val="single"/>
        </w:rPr>
        <w:t xml:space="preserve"> Classement </w:t>
      </w:r>
    </w:p>
    <w:p w:rsidR="003D51C9" w:rsidRDefault="004F02DE" w:rsidP="00013FF4">
      <w:r>
        <w:t>Un classement répertorie l</w:t>
      </w:r>
      <w:r w:rsidR="000D27C6">
        <w:t>es meilleurs scores des joueurs</w:t>
      </w:r>
      <w:r w:rsidR="00564B2C">
        <w:t xml:space="preserve"> avec affichage</w:t>
      </w:r>
      <w:r w:rsidR="000D27C6">
        <w:t xml:space="preserve"> du </w:t>
      </w:r>
      <w:r w:rsidR="00E63175">
        <w:t xml:space="preserve">score, du </w:t>
      </w:r>
      <w:r w:rsidR="000D27C6">
        <w:t>nom et de l’image de l’enfant fécondé.</w:t>
      </w:r>
    </w:p>
    <w:p w:rsidR="006060CA" w:rsidRDefault="006060CA" w:rsidP="006060CA">
      <w:pPr>
        <w:pStyle w:val="Heading1"/>
      </w:pPr>
      <w:bookmarkStart w:id="17" w:name="_Toc341914678"/>
      <w:r>
        <w:t>Level Design</w:t>
      </w:r>
      <w:bookmarkEnd w:id="17"/>
    </w:p>
    <w:p w:rsidR="00445AEF" w:rsidRPr="00445AEF" w:rsidRDefault="00445AEF" w:rsidP="00445AEF"/>
    <w:p w:rsidR="000C6321" w:rsidRDefault="000C6321" w:rsidP="00CA6D66">
      <w:r>
        <w:t>Les types d’ennemis, les malus et les pièges</w:t>
      </w:r>
      <w:r w:rsidR="001E2EB2">
        <w:t xml:space="preserve"> varie</w:t>
      </w:r>
      <w:r w:rsidR="006F31B5">
        <w:t>nt</w:t>
      </w:r>
      <w:r w:rsidR="001E2EB2">
        <w:t xml:space="preserve"> à chaque niveau</w:t>
      </w:r>
      <w:r>
        <w:t>.</w:t>
      </w:r>
    </w:p>
    <w:p w:rsidR="00C735BE" w:rsidRDefault="00796F30" w:rsidP="00CA6D66">
      <w:r w:rsidRPr="00796F30">
        <w:rPr>
          <w:u w:val="single"/>
        </w:rPr>
        <w:t>Bonu</w:t>
      </w:r>
      <w:r>
        <w:rPr>
          <w:u w:val="single"/>
        </w:rPr>
        <w:t>s</w:t>
      </w:r>
      <w:r w:rsidR="00251574">
        <w:t xml:space="preserve"> : </w:t>
      </w:r>
    </w:p>
    <w:p w:rsidR="00C735BE" w:rsidRDefault="00C735BE" w:rsidP="00CA6D66">
      <w:r>
        <w:t xml:space="preserve">- </w:t>
      </w:r>
      <w:r w:rsidR="00251574">
        <w:t>T</w:t>
      </w:r>
      <w:r w:rsidR="00796F30">
        <w:t>irs</w:t>
      </w:r>
      <w:r w:rsidR="00251574">
        <w:t xml:space="preserve"> différents ou plus rapides</w:t>
      </w:r>
      <w:r w:rsidR="00796F30">
        <w:t xml:space="preserve"> </w:t>
      </w:r>
    </w:p>
    <w:p w:rsidR="00C735BE" w:rsidRDefault="00C735BE" w:rsidP="00CA6D66">
      <w:r>
        <w:t>-</w:t>
      </w:r>
      <w:r w:rsidR="00796F30">
        <w:t xml:space="preserve"> </w:t>
      </w:r>
      <w:r w:rsidR="00251574">
        <w:t>V</w:t>
      </w:r>
      <w:r w:rsidR="00796F30">
        <w:t>itesse</w:t>
      </w:r>
      <w:r w:rsidR="00251574">
        <w:t xml:space="preserve"> de déplacement améliorée </w:t>
      </w:r>
    </w:p>
    <w:p w:rsidR="00C735BE" w:rsidRDefault="00C735BE" w:rsidP="00CA6D66">
      <w:r>
        <w:t>-</w:t>
      </w:r>
      <w:r w:rsidR="00251574">
        <w:t xml:space="preserve"> Déclenchement de pouvoirs </w:t>
      </w:r>
    </w:p>
    <w:p w:rsidR="00796F30" w:rsidRDefault="00C735BE" w:rsidP="00CA6D66">
      <w:r>
        <w:t>-</w:t>
      </w:r>
      <w:r w:rsidR="00251574">
        <w:t xml:space="preserve"> </w:t>
      </w:r>
      <w:r w:rsidR="003D711A">
        <w:t>Boost</w:t>
      </w:r>
      <w:r w:rsidR="00251574">
        <w:t xml:space="preserve"> de points</w:t>
      </w:r>
    </w:p>
    <w:p w:rsidR="00F82D49" w:rsidRDefault="00F82D49" w:rsidP="00CA6D66"/>
    <w:p w:rsidR="004171E7" w:rsidRDefault="00164F5B" w:rsidP="00CA6D66">
      <w:r w:rsidRPr="007A0973">
        <w:rPr>
          <w:u w:val="single"/>
        </w:rPr>
        <w:lastRenderedPageBreak/>
        <w:t>Malus</w:t>
      </w:r>
      <w:r w:rsidR="004171E7">
        <w:t xml:space="preserve">: les </w:t>
      </w:r>
      <w:r w:rsidR="00EA44F7">
        <w:t>bactéries</w:t>
      </w:r>
      <w:r w:rsidR="007A0973">
        <w:t xml:space="preserve"> infectant l’ADN (trisomie, sida, ..) affectent </w:t>
      </w:r>
      <w:r w:rsidR="00347D34">
        <w:t>l</w:t>
      </w:r>
      <w:r w:rsidR="00906F10">
        <w:t xml:space="preserve">’enfant </w:t>
      </w:r>
      <w:r w:rsidR="001D6AA1">
        <w:t>à</w:t>
      </w:r>
      <w:r w:rsidR="007A0973">
        <w:t xml:space="preserve"> la fin du jeu.</w:t>
      </w:r>
    </w:p>
    <w:p w:rsidR="00732EB5" w:rsidRPr="00DC44CF" w:rsidRDefault="00C677CF" w:rsidP="00CA6D66">
      <w:r w:rsidRPr="00732EB5">
        <w:rPr>
          <w:u w:val="single"/>
        </w:rPr>
        <w:t>Ennemis</w:t>
      </w:r>
      <w:r w:rsidR="00DC44CF" w:rsidRPr="00DC44CF">
        <w:t>:</w:t>
      </w:r>
    </w:p>
    <w:p w:rsidR="00DC44CF" w:rsidRDefault="00DC44CF" w:rsidP="00CA6D66">
      <w:r w:rsidRPr="00DC44CF">
        <w:t>-</w:t>
      </w:r>
      <w:r w:rsidR="00CB4D9C">
        <w:t xml:space="preserve"> </w:t>
      </w:r>
      <w:r>
        <w:t>Les macrophages tentent d’</w:t>
      </w:r>
      <w:r w:rsidR="00B050BB">
        <w:t>ingérer le spermatozoïde</w:t>
      </w:r>
      <w:r>
        <w:t xml:space="preserve"> en se dirigeant vers lui.</w:t>
      </w:r>
    </w:p>
    <w:p w:rsidR="00CB4D9C" w:rsidRDefault="004171E7" w:rsidP="00CA6D66">
      <w:r>
        <w:t xml:space="preserve">- Les </w:t>
      </w:r>
      <w:r w:rsidR="0011406C">
        <w:t>virus</w:t>
      </w:r>
      <w:r w:rsidR="00B050BB">
        <w:t xml:space="preserve"> tir</w:t>
      </w:r>
      <w:r>
        <w:t>ent</w:t>
      </w:r>
      <w:r w:rsidR="00B050BB">
        <w:t xml:space="preserve"> sur le joueur.</w:t>
      </w:r>
    </w:p>
    <w:p w:rsidR="00605A7E" w:rsidRPr="00605A7E" w:rsidRDefault="00C677CF" w:rsidP="00CA6D66">
      <w:pPr>
        <w:rPr>
          <w:u w:val="single"/>
        </w:rPr>
      </w:pPr>
      <w:r>
        <w:rPr>
          <w:u w:val="single"/>
        </w:rPr>
        <w:t>Eléments</w:t>
      </w:r>
      <w:r w:rsidR="00605A7E">
        <w:rPr>
          <w:u w:val="single"/>
        </w:rPr>
        <w:t xml:space="preserve"> </w:t>
      </w:r>
      <w:r w:rsidR="0072168E">
        <w:rPr>
          <w:u w:val="single"/>
        </w:rPr>
        <w:t>du décor</w:t>
      </w:r>
    </w:p>
    <w:p w:rsidR="00605A7E" w:rsidRPr="00DC44CF" w:rsidRDefault="00605A7E" w:rsidP="00CA6D66">
      <w:r>
        <w:t>- La glaire cervicale oblige les spermatozoïdes à se déplacer de biais.</w:t>
      </w:r>
    </w:p>
    <w:p w:rsidR="006060CA" w:rsidRDefault="00605A7E" w:rsidP="00C12BD3">
      <w:r>
        <w:t xml:space="preserve">- Le </w:t>
      </w:r>
      <w:r w:rsidR="00F44899">
        <w:t>Point</w:t>
      </w:r>
      <w:r>
        <w:t xml:space="preserve"> </w:t>
      </w:r>
      <w:r w:rsidR="00F44899">
        <w:t>G</w:t>
      </w:r>
      <w:r>
        <w:t xml:space="preserve"> fait apparaître des bonus aléatoire une fois détruit.</w:t>
      </w:r>
      <w:r w:rsidR="00CA6D66">
        <w:t xml:space="preserve"> </w:t>
      </w:r>
    </w:p>
    <w:p w:rsidR="00E25D5E" w:rsidRDefault="00C677CF" w:rsidP="006060CA">
      <w:pPr>
        <w:rPr>
          <w:u w:val="single"/>
        </w:rPr>
      </w:pPr>
      <w:r w:rsidRPr="00E25D5E">
        <w:rPr>
          <w:u w:val="single"/>
        </w:rPr>
        <w:t>Spermatozoïdes</w:t>
      </w:r>
      <w:r w:rsidR="00E25D5E">
        <w:rPr>
          <w:u w:val="single"/>
        </w:rPr>
        <w:t xml:space="preserve"> concurrents</w:t>
      </w:r>
    </w:p>
    <w:p w:rsidR="006060CA" w:rsidRPr="006060CA" w:rsidRDefault="00E25D5E" w:rsidP="006060CA">
      <w:r w:rsidRPr="00E25D5E">
        <w:t>Des spermatozoïdes concurrents</w:t>
      </w:r>
      <w:r w:rsidR="006060CA">
        <w:t xml:space="preserve"> </w:t>
      </w:r>
      <w:r>
        <w:t xml:space="preserve">remontent l’écran pour dépasser le joueur. Il lui faut les </w:t>
      </w:r>
      <w:r w:rsidR="00AF28F8">
        <w:t>éliminer avant qu’ils n’y parviennent.</w:t>
      </w:r>
    </w:p>
    <w:p w:rsidR="00445713" w:rsidRPr="00445713" w:rsidRDefault="00994A14" w:rsidP="00445713">
      <w:pPr>
        <w:pStyle w:val="Heading1"/>
      </w:pPr>
      <w:bookmarkStart w:id="18" w:name="_Toc341914679"/>
      <w:r w:rsidRPr="00825EB9">
        <w:t>Direction artistique</w:t>
      </w:r>
      <w:bookmarkEnd w:id="18"/>
    </w:p>
    <w:p w:rsidR="00CD1622" w:rsidRDefault="00CD1622" w:rsidP="00CD1622">
      <w:pPr>
        <w:rPr>
          <w:shd w:val="clear" w:color="auto" w:fill="FFFFFF"/>
        </w:rPr>
      </w:pPr>
      <w:r w:rsidRPr="00CD1622">
        <w:rPr>
          <w:shd w:val="clear" w:color="auto" w:fill="FFFFFF"/>
        </w:rPr>
        <w:t xml:space="preserve">Les graphismes se veulent réalistes, en accord avec la conception générale </w:t>
      </w:r>
      <w:r w:rsidR="00972209">
        <w:rPr>
          <w:shd w:val="clear" w:color="auto" w:fill="FFFFFF"/>
        </w:rPr>
        <w:t xml:space="preserve">des lieux et </w:t>
      </w:r>
      <w:r w:rsidR="00513515">
        <w:rPr>
          <w:shd w:val="clear" w:color="auto" w:fill="FFFFFF"/>
        </w:rPr>
        <w:t xml:space="preserve">de </w:t>
      </w:r>
      <w:r w:rsidRPr="00CD1622">
        <w:rPr>
          <w:shd w:val="clear" w:color="auto" w:fill="FFFFFF"/>
        </w:rPr>
        <w:t>ces entités microscopiques.</w:t>
      </w:r>
    </w:p>
    <w:p w:rsidR="00CD1622" w:rsidRDefault="00CD1622" w:rsidP="00CD1622">
      <w:pPr>
        <w:pStyle w:val="Heading2"/>
        <w:rPr>
          <w:shd w:val="clear" w:color="auto" w:fill="FFFFFF"/>
        </w:rPr>
      </w:pPr>
      <w:bookmarkStart w:id="19" w:name="_Toc341914680"/>
      <w:r>
        <w:rPr>
          <w:shd w:val="clear" w:color="auto" w:fill="FFFFFF"/>
        </w:rPr>
        <w:t xml:space="preserve">Mockup </w:t>
      </w:r>
      <w:r w:rsidR="000B674F">
        <w:rPr>
          <w:shd w:val="clear" w:color="auto" w:fill="FFFFFF"/>
        </w:rPr>
        <w:t>avec légende</w:t>
      </w:r>
      <w:bookmarkEnd w:id="19"/>
    </w:p>
    <w:p w:rsidR="00CD1622" w:rsidRPr="00CD1622" w:rsidRDefault="00035B21" w:rsidP="00CD1622">
      <w:r>
        <w:rPr>
          <w:noProof/>
          <w:shd w:val="clear" w:color="auto" w:fill="FFFFFF"/>
          <w:lang w:eastAsia="fr-FR"/>
        </w:rPr>
        <w:drawing>
          <wp:inline distT="0" distB="0" distL="0" distR="0">
            <wp:extent cx="5638800" cy="4229100"/>
            <wp:effectExtent l="19050" t="0" r="0" b="0"/>
            <wp:docPr id="8" name="Picture 6" descr="mockup_legen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ckup_legend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38334" cy="4228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2A71" w:rsidRDefault="00994A14" w:rsidP="00EA0409">
      <w:pPr>
        <w:pStyle w:val="Heading1"/>
      </w:pPr>
      <w:bookmarkStart w:id="20" w:name="_Toc341914681"/>
      <w:r w:rsidRPr="00825EB9">
        <w:lastRenderedPageBreak/>
        <w:t>Thèmes sonores et musicaux</w:t>
      </w:r>
      <w:bookmarkEnd w:id="20"/>
      <w:r w:rsidRPr="00825EB9">
        <w:t xml:space="preserve"> </w:t>
      </w:r>
    </w:p>
    <w:p w:rsidR="00BB196E" w:rsidRPr="00BB196E" w:rsidRDefault="00BB196E" w:rsidP="00BB196E"/>
    <w:p w:rsidR="00115B8B" w:rsidRPr="00115B8B" w:rsidRDefault="00FD4D67" w:rsidP="00115B8B">
      <w:r w:rsidRPr="00115B8B">
        <w:t>Musique</w:t>
      </w:r>
      <w:r w:rsidR="00EE7BAC">
        <w:t xml:space="preserve"> en s</w:t>
      </w:r>
      <w:r w:rsidR="00115B8B" w:rsidRPr="00115B8B">
        <w:t>ty</w:t>
      </w:r>
      <w:r w:rsidR="00983FAE">
        <w:t>le 8bit, rythmée et entraînant</w:t>
      </w:r>
      <w:r w:rsidR="00B54924">
        <w:t>e</w:t>
      </w:r>
      <w:r w:rsidR="00983FAE">
        <w:t xml:space="preserve">. </w:t>
      </w:r>
      <w:r w:rsidR="00115B8B" w:rsidRPr="00115B8B">
        <w:t xml:space="preserve">Ex : Slagsmalsklubben - Kinematografen </w:t>
      </w:r>
      <w:r w:rsidR="002E1C70">
        <w:rPr>
          <w:rStyle w:val="EndnoteReference"/>
        </w:rPr>
        <w:endnoteReference w:id="2"/>
      </w:r>
    </w:p>
    <w:p w:rsidR="00115B8B" w:rsidRPr="00115B8B" w:rsidRDefault="00FD4D67" w:rsidP="002B4ADF">
      <w:r w:rsidRPr="00115B8B">
        <w:t>Feedbacks &amp; bruitages</w:t>
      </w:r>
      <w:r w:rsidR="002B4ADF">
        <w:t xml:space="preserve"> «l</w:t>
      </w:r>
      <w:r w:rsidR="0072626F">
        <w:t>iquides » ou  «</w:t>
      </w:r>
      <w:r w:rsidR="00115B8B" w:rsidRPr="00115B8B">
        <w:t xml:space="preserve">sous-marins ». </w:t>
      </w:r>
    </w:p>
    <w:p w:rsidR="0061769C" w:rsidRPr="00115B8B" w:rsidRDefault="00115B8B" w:rsidP="00115B8B">
      <w:r>
        <w:t>Pas de paroles, toutes les explications se font par du texte associé a de</w:t>
      </w:r>
      <w:r w:rsidR="002B7E57">
        <w:t>s</w:t>
      </w:r>
      <w:r w:rsidR="005079AD">
        <w:t xml:space="preserve"> </w:t>
      </w:r>
      <w:r>
        <w:t>image</w:t>
      </w:r>
      <w:r w:rsidR="002B7E57">
        <w:t>s</w:t>
      </w:r>
      <w:r>
        <w:t>.</w:t>
      </w:r>
    </w:p>
    <w:p w:rsidR="00115B8B" w:rsidRDefault="00115B8B" w:rsidP="00115B8B"/>
    <w:p w:rsidR="009206D9" w:rsidRDefault="009206D9" w:rsidP="00115B8B"/>
    <w:p w:rsidR="009206D9" w:rsidRDefault="009206D9" w:rsidP="00115B8B"/>
    <w:p w:rsidR="009206D9" w:rsidRDefault="009206D9" w:rsidP="00115B8B"/>
    <w:p w:rsidR="009206D9" w:rsidRDefault="009206D9" w:rsidP="00115B8B"/>
    <w:p w:rsidR="009206D9" w:rsidRDefault="009206D9" w:rsidP="00115B8B"/>
    <w:p w:rsidR="009206D9" w:rsidRDefault="009206D9" w:rsidP="00115B8B"/>
    <w:p w:rsidR="009206D9" w:rsidRDefault="009206D9" w:rsidP="00115B8B"/>
    <w:p w:rsidR="009206D9" w:rsidRDefault="009206D9" w:rsidP="00115B8B"/>
    <w:p w:rsidR="009206D9" w:rsidRDefault="009206D9" w:rsidP="00115B8B"/>
    <w:p w:rsidR="009206D9" w:rsidRDefault="009206D9" w:rsidP="00115B8B"/>
    <w:p w:rsidR="009206D9" w:rsidRDefault="009206D9" w:rsidP="00115B8B"/>
    <w:p w:rsidR="009206D9" w:rsidRDefault="009206D9" w:rsidP="00115B8B"/>
    <w:p w:rsidR="009206D9" w:rsidRDefault="009206D9" w:rsidP="00115B8B"/>
    <w:p w:rsidR="009206D9" w:rsidRDefault="009206D9" w:rsidP="00115B8B"/>
    <w:p w:rsidR="009206D9" w:rsidRDefault="009206D9" w:rsidP="00115B8B"/>
    <w:p w:rsidR="009206D9" w:rsidRDefault="009206D9" w:rsidP="00115B8B"/>
    <w:p w:rsidR="009206D9" w:rsidRDefault="009206D9" w:rsidP="00115B8B"/>
    <w:p w:rsidR="009206D9" w:rsidRDefault="009206D9" w:rsidP="00115B8B"/>
    <w:p w:rsidR="009206D9" w:rsidRDefault="009206D9" w:rsidP="00115B8B"/>
    <w:p w:rsidR="009206D9" w:rsidRPr="00115B8B" w:rsidRDefault="009206D9" w:rsidP="00115B8B"/>
    <w:sectPr w:rsidR="009206D9" w:rsidRPr="00115B8B" w:rsidSect="00826588">
      <w:headerReference w:type="default" r:id="rId13"/>
      <w:footerReference w:type="default" r:id="rId14"/>
      <w:pgSz w:w="11907" w:h="16839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5129F6" w:rsidRDefault="005129F6">
      <w:pPr>
        <w:spacing w:after="0" w:line="240" w:lineRule="auto"/>
      </w:pPr>
      <w:r>
        <w:separator/>
      </w:r>
    </w:p>
  </w:endnote>
  <w:endnote w:type="continuationSeparator" w:id="1">
    <w:p w:rsidR="005129F6" w:rsidRDefault="005129F6">
      <w:pPr>
        <w:spacing w:after="0" w:line="240" w:lineRule="auto"/>
      </w:pPr>
      <w:r>
        <w:continuationSeparator/>
      </w:r>
    </w:p>
  </w:endnote>
  <w:endnote w:id="2">
    <w:p w:rsidR="002E1C70" w:rsidRDefault="002E1C70">
      <w:pPr>
        <w:pStyle w:val="EndnoteText"/>
      </w:pPr>
      <w:r>
        <w:rPr>
          <w:rStyle w:val="EndnoteReference"/>
        </w:rPr>
        <w:endnoteRef/>
      </w:r>
      <w:r>
        <w:t xml:space="preserve"> </w:t>
      </w:r>
      <w:r w:rsidRPr="002E1C70">
        <w:t>http://www.youtube.com/watch?v=8YuWJtBcbV0</w:t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62A71" w:rsidRDefault="0098685B">
    <w:pPr>
      <w:pStyle w:val="Footer"/>
    </w:pPr>
    <w:r w:rsidRPr="0098685B">
      <w:rPr>
        <w:i/>
        <w:iCs/>
        <w:noProof/>
        <w:color w:val="8C8C8C" w:themeColor="background1" w:themeShade="8C"/>
        <w:lang w:val="en-US" w:eastAsia="zh-TW"/>
      </w:rPr>
      <w:pict>
        <v:group id="_x0000_s2049" style="position:absolute;margin-left:0;margin-top:0;width:580.05pt;height:27.35pt;z-index:251660288;mso-position-horizontal:center;mso-position-horizontal-relative:page;mso-position-vertical:top;mso-position-vertical-relative:line" coordorigin="321,14850" coordsize="11601,547">
          <v:rect id="_x0000_s2050" style="position:absolute;left:374;top:14903;width:9346;height:432;mso-position-horizontal-relative:page;mso-position-vertical:center;mso-position-vertical-relative:bottom-margin-area" o:allowincell="f" fillcolor="black [3213]" strokecolor="#f2f2f2 [3041]" strokeweight="3pt">
            <v:shadow on="t" type="perspective" color="#7f7f7f [1601]" opacity=".5" offset="1pt" offset2="-1pt"/>
            <v:textbox style="mso-next-textbox:#_x0000_s2050">
              <w:txbxContent>
                <w:p w:rsidR="00EF2762" w:rsidRDefault="008E6EE6">
                  <w:pPr>
                    <w:pStyle w:val="Footer"/>
                    <w:jc w:val="right"/>
                    <w:rPr>
                      <w:color w:val="FFFFFF" w:themeColor="background1"/>
                      <w:spacing w:val="60"/>
                    </w:rPr>
                  </w:pPr>
                  <w:r>
                    <w:rPr>
                      <w:color w:val="FFFFFF" w:themeColor="background1"/>
                      <w:spacing w:val="60"/>
                    </w:rPr>
                    <w:t xml:space="preserve">Paul Fiat- </w:t>
                  </w:r>
                  <w:sdt>
                    <w:sdtPr>
                      <w:rPr>
                        <w:color w:val="FFFFFF" w:themeColor="background1"/>
                        <w:spacing w:val="60"/>
                      </w:rPr>
                      <w:alias w:val="Address"/>
                      <w:id w:val="79885540"/>
                      <w:dataBinding w:prefixMappings="xmlns:ns0='http://schemas.microsoft.com/office/2006/coverPageProps'" w:xpath="/ns0:CoverPageProperties[1]/ns0:CompanyAddress[1]" w:storeItemID="{55AF091B-3C7A-41E3-B477-F2FDAA23CFDA}"/>
                      <w:text w:multiLine="1"/>
                    </w:sdtPr>
                    <w:sdtContent>
                      <w:r w:rsidR="00826588">
                        <w:rPr>
                          <w:color w:val="FFFFFF" w:themeColor="background1"/>
                          <w:spacing w:val="60"/>
                        </w:rPr>
                        <w:t>29/11/12</w:t>
                      </w:r>
                      <w:r w:rsidR="00826588">
                        <w:rPr>
                          <w:color w:val="FFFFFF" w:themeColor="background1"/>
                          <w:spacing w:val="60"/>
                        </w:rPr>
                        <w:br/>
                      </w:r>
                    </w:sdtContent>
                  </w:sdt>
                </w:p>
                <w:p w:rsidR="00EF2762" w:rsidRDefault="00EF2762">
                  <w:pPr>
                    <w:pStyle w:val="Header"/>
                    <w:rPr>
                      <w:color w:val="FFFFFF" w:themeColor="background1"/>
                    </w:rPr>
                  </w:pPr>
                </w:p>
              </w:txbxContent>
            </v:textbox>
          </v:rect>
          <v:rect id="_x0000_s2051" style="position:absolute;left:9763;top:14903;width:2102;height:432;mso-position-horizontal-relative:page;mso-position-vertical:center;mso-position-vertical-relative:bottom-margin-area" o:allowincell="f" fillcolor="black [3213]" strokecolor="#f2f2f2 [3041]" strokeweight="3pt">
            <v:shadow on="t" type="perspective" color="#7f7f7f [1601]" opacity=".5" offset="1pt" offset2="-1pt"/>
            <v:textbox style="mso-next-textbox:#_x0000_s2051">
              <w:txbxContent>
                <w:p w:rsidR="00EF2762" w:rsidRPr="00EF2762" w:rsidRDefault="00EF2762">
                  <w:pPr>
                    <w:pStyle w:val="Footer"/>
                    <w:rPr>
                      <w:color w:val="FFFFFF" w:themeColor="background1"/>
                    </w:rPr>
                  </w:pPr>
                  <w:r w:rsidRPr="00EF2762">
                    <w:rPr>
                      <w:color w:val="FFFFFF" w:themeColor="background1"/>
                    </w:rPr>
                    <w:t xml:space="preserve">Page </w:t>
                  </w:r>
                  <w:r w:rsidR="0098685B" w:rsidRPr="00EF2762">
                    <w:rPr>
                      <w:color w:val="FFFFFF" w:themeColor="background1"/>
                    </w:rPr>
                    <w:fldChar w:fldCharType="begin"/>
                  </w:r>
                  <w:r w:rsidRPr="00EF2762">
                    <w:rPr>
                      <w:color w:val="FFFFFF" w:themeColor="background1"/>
                    </w:rPr>
                    <w:instrText xml:space="preserve"> PAGE   \* MERGEFORMAT </w:instrText>
                  </w:r>
                  <w:r w:rsidR="0098685B" w:rsidRPr="00EF2762">
                    <w:rPr>
                      <w:color w:val="FFFFFF" w:themeColor="background1"/>
                    </w:rPr>
                    <w:fldChar w:fldCharType="separate"/>
                  </w:r>
                  <w:r w:rsidR="00153FF1">
                    <w:rPr>
                      <w:noProof/>
                      <w:color w:val="FFFFFF" w:themeColor="background1"/>
                    </w:rPr>
                    <w:t>4</w:t>
                  </w:r>
                  <w:r w:rsidR="0098685B" w:rsidRPr="00EF2762">
                    <w:rPr>
                      <w:color w:val="FFFFFF" w:themeColor="background1"/>
                    </w:rPr>
                    <w:fldChar w:fldCharType="end"/>
                  </w:r>
                </w:p>
              </w:txbxContent>
            </v:textbox>
          </v:rect>
          <v:rect id="_x0000_s2052" style="position:absolute;left:321;top:14850;width:11601;height:547;mso-width-percent:950;mso-position-horizontal:center;mso-position-horizontal-relative:page;mso-position-vertical:center;mso-position-vertical-relative:bottom-margin-area;mso-width-percent:950" o:allowincell="f" filled="f"/>
          <w10:wrap type="topAndBottom" anchorx="page"/>
        </v:group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5129F6" w:rsidRDefault="005129F6">
      <w:pPr>
        <w:spacing w:after="0" w:line="240" w:lineRule="auto"/>
      </w:pPr>
      <w:r>
        <w:separator/>
      </w:r>
    </w:p>
  </w:footnote>
  <w:footnote w:type="continuationSeparator" w:id="1">
    <w:p w:rsidR="005129F6" w:rsidRDefault="005129F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62A71" w:rsidRDefault="00EF2762">
    <w:pPr>
      <w:pStyle w:val="Header"/>
    </w:pPr>
    <w:r>
      <w:ptab w:relativeTo="margin" w:alignment="center" w:leader="none"/>
    </w:r>
    <w:r w:rsidR="008E6EE6">
      <w:t>Let’s make a baby together</w:t>
    </w:r>
    <w:r>
      <w:ptab w:relativeTo="margin" w:alignment="right" w:leader="none"/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88A340B"/>
    <w:multiLevelType w:val="hybridMultilevel"/>
    <w:tmpl w:val="7C9E4976"/>
    <w:lvl w:ilvl="0" w:tplc="A970C1AE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A825F02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7362E98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E12DBA0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766920C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B0A23A4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3FA3F70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F1C8966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CF068A6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>
    <w:nsid w:val="09374334"/>
    <w:multiLevelType w:val="hybridMultilevel"/>
    <w:tmpl w:val="A3C090CA"/>
    <w:lvl w:ilvl="0" w:tplc="2300F8B6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AA20C7E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CB040E6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052F6FA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A362DCA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A0CB4C6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4F4BFFA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28CBE68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314D736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>
    <w:nsid w:val="15D137A1"/>
    <w:multiLevelType w:val="hybridMultilevel"/>
    <w:tmpl w:val="9B408494"/>
    <w:lvl w:ilvl="0" w:tplc="BB765028">
      <w:start w:val="1"/>
      <w:numFmt w:val="bullet"/>
      <w:lvlText w:val="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A12246FE" w:tentative="1">
      <w:start w:val="1"/>
      <w:numFmt w:val="bullet"/>
      <w:lvlText w:val="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0E74E1D4" w:tentative="1">
      <w:start w:val="1"/>
      <w:numFmt w:val="bullet"/>
      <w:lvlText w:val="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32F69208" w:tentative="1">
      <w:start w:val="1"/>
      <w:numFmt w:val="bullet"/>
      <w:lvlText w:val="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AF480CBE" w:tentative="1">
      <w:start w:val="1"/>
      <w:numFmt w:val="bullet"/>
      <w:lvlText w:val="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54165260" w:tentative="1">
      <w:start w:val="1"/>
      <w:numFmt w:val="bullet"/>
      <w:lvlText w:val="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98CC3C58" w:tentative="1">
      <w:start w:val="1"/>
      <w:numFmt w:val="bullet"/>
      <w:lvlText w:val="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58B0B504" w:tentative="1">
      <w:start w:val="1"/>
      <w:numFmt w:val="bullet"/>
      <w:lvlText w:val="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04DE158C" w:tentative="1">
      <w:start w:val="1"/>
      <w:numFmt w:val="bullet"/>
      <w:lvlText w:val="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3">
    <w:nsid w:val="1EAA043C"/>
    <w:multiLevelType w:val="hybridMultilevel"/>
    <w:tmpl w:val="482C5542"/>
    <w:lvl w:ilvl="0" w:tplc="2D00C21A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3F0CFBA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B808CC4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C72F19E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A5E5E86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C349E92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7FCBD26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35E6606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33A9CB4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>
    <w:nsid w:val="474B5583"/>
    <w:multiLevelType w:val="hybridMultilevel"/>
    <w:tmpl w:val="A9A2220E"/>
    <w:lvl w:ilvl="0" w:tplc="F4E6B104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0B68048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4006CA2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19A6442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77E0BBC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53A3E2C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234200A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8B04934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ADAF844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>
    <w:nsid w:val="47694BC8"/>
    <w:multiLevelType w:val="hybridMultilevel"/>
    <w:tmpl w:val="1F0C5CE6"/>
    <w:lvl w:ilvl="0" w:tplc="44F60322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EA89BCA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51A0158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9745BDA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BBAF544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2720D3A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6B45D8C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518F31A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7F0A57A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>
    <w:nsid w:val="516129CD"/>
    <w:multiLevelType w:val="hybridMultilevel"/>
    <w:tmpl w:val="A84286CA"/>
    <w:lvl w:ilvl="0" w:tplc="7EE4914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50E811C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416A8FE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20672AE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CC48F8A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67A17E6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09283AA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654977A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4267A40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>
    <w:nsid w:val="761426C6"/>
    <w:multiLevelType w:val="hybridMultilevel"/>
    <w:tmpl w:val="6860C65A"/>
    <w:lvl w:ilvl="0" w:tplc="E2709EBA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B3C5196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6343882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838F42C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D38DA52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11A09CE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22E9A9C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DA24328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E5ADC74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4"/>
  </w:num>
  <w:num w:numId="5">
    <w:abstractNumId w:val="6"/>
  </w:num>
  <w:num w:numId="6">
    <w:abstractNumId w:val="0"/>
  </w:num>
  <w:num w:numId="7">
    <w:abstractNumId w:val="7"/>
  </w:num>
  <w:num w:numId="8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isplayBackgroundShape/>
  <w:attachedTemplate r:id="rId1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19458">
      <o:colormru v:ext="edit" colors="#3a3a3a,#333"/>
      <o:colormenu v:ext="edit" fillcolor="none [3213]" strokecolor="none" shadowcolor="none"/>
    </o:shapedefaults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/>
  <w:rsids>
    <w:rsidRoot w:val="00826588"/>
    <w:rsid w:val="0001203F"/>
    <w:rsid w:val="00013059"/>
    <w:rsid w:val="00013FF4"/>
    <w:rsid w:val="00014B0E"/>
    <w:rsid w:val="00015A8F"/>
    <w:rsid w:val="0003025F"/>
    <w:rsid w:val="00035B21"/>
    <w:rsid w:val="0004006A"/>
    <w:rsid w:val="000439C1"/>
    <w:rsid w:val="00051BA0"/>
    <w:rsid w:val="000629ED"/>
    <w:rsid w:val="00065462"/>
    <w:rsid w:val="0006798B"/>
    <w:rsid w:val="00067EE9"/>
    <w:rsid w:val="00087016"/>
    <w:rsid w:val="000876E7"/>
    <w:rsid w:val="000B091F"/>
    <w:rsid w:val="000B674F"/>
    <w:rsid w:val="000C24A8"/>
    <w:rsid w:val="000C5160"/>
    <w:rsid w:val="000C5B6E"/>
    <w:rsid w:val="000C6321"/>
    <w:rsid w:val="000D0C29"/>
    <w:rsid w:val="000D27C6"/>
    <w:rsid w:val="000E7C24"/>
    <w:rsid w:val="000F3C97"/>
    <w:rsid w:val="000F6693"/>
    <w:rsid w:val="00100271"/>
    <w:rsid w:val="0010279A"/>
    <w:rsid w:val="0011406C"/>
    <w:rsid w:val="001144B6"/>
    <w:rsid w:val="00115A91"/>
    <w:rsid w:val="00115B8B"/>
    <w:rsid w:val="001162F0"/>
    <w:rsid w:val="00124A33"/>
    <w:rsid w:val="00131A7F"/>
    <w:rsid w:val="00132E49"/>
    <w:rsid w:val="00144B0F"/>
    <w:rsid w:val="001473BB"/>
    <w:rsid w:val="00153FF1"/>
    <w:rsid w:val="00164F5B"/>
    <w:rsid w:val="00165BF5"/>
    <w:rsid w:val="00167F83"/>
    <w:rsid w:val="001778BC"/>
    <w:rsid w:val="00190176"/>
    <w:rsid w:val="001965DE"/>
    <w:rsid w:val="001967AD"/>
    <w:rsid w:val="001A075D"/>
    <w:rsid w:val="001A1576"/>
    <w:rsid w:val="001A56CC"/>
    <w:rsid w:val="001B0BF0"/>
    <w:rsid w:val="001B0ECF"/>
    <w:rsid w:val="001B2438"/>
    <w:rsid w:val="001B348F"/>
    <w:rsid w:val="001B74FD"/>
    <w:rsid w:val="001C702C"/>
    <w:rsid w:val="001D2BFB"/>
    <w:rsid w:val="001D2FD2"/>
    <w:rsid w:val="001D5CAE"/>
    <w:rsid w:val="001D6AA1"/>
    <w:rsid w:val="001D7563"/>
    <w:rsid w:val="001E2EB2"/>
    <w:rsid w:val="001E313A"/>
    <w:rsid w:val="001F68DD"/>
    <w:rsid w:val="0021024D"/>
    <w:rsid w:val="00211DD8"/>
    <w:rsid w:val="002141F9"/>
    <w:rsid w:val="00217BC7"/>
    <w:rsid w:val="002249AB"/>
    <w:rsid w:val="002301F8"/>
    <w:rsid w:val="00236080"/>
    <w:rsid w:val="002462D4"/>
    <w:rsid w:val="00251574"/>
    <w:rsid w:val="00266927"/>
    <w:rsid w:val="00271A24"/>
    <w:rsid w:val="00276F5E"/>
    <w:rsid w:val="00277E6B"/>
    <w:rsid w:val="00285A9F"/>
    <w:rsid w:val="002A6C0E"/>
    <w:rsid w:val="002B4ADF"/>
    <w:rsid w:val="002B7E57"/>
    <w:rsid w:val="002C666C"/>
    <w:rsid w:val="002D3EAD"/>
    <w:rsid w:val="002D5254"/>
    <w:rsid w:val="002E1274"/>
    <w:rsid w:val="002E1C70"/>
    <w:rsid w:val="002E4CCB"/>
    <w:rsid w:val="002E5A72"/>
    <w:rsid w:val="002F19BF"/>
    <w:rsid w:val="002F599E"/>
    <w:rsid w:val="003048E5"/>
    <w:rsid w:val="003054DB"/>
    <w:rsid w:val="00305AA3"/>
    <w:rsid w:val="00333264"/>
    <w:rsid w:val="003350F0"/>
    <w:rsid w:val="00343223"/>
    <w:rsid w:val="0034474B"/>
    <w:rsid w:val="00347D34"/>
    <w:rsid w:val="00352926"/>
    <w:rsid w:val="003620D1"/>
    <w:rsid w:val="003919FC"/>
    <w:rsid w:val="0039745E"/>
    <w:rsid w:val="003976D2"/>
    <w:rsid w:val="0039798D"/>
    <w:rsid w:val="003A23B5"/>
    <w:rsid w:val="003A725B"/>
    <w:rsid w:val="003B40EE"/>
    <w:rsid w:val="003C016C"/>
    <w:rsid w:val="003D51C9"/>
    <w:rsid w:val="003D6961"/>
    <w:rsid w:val="003D6B1C"/>
    <w:rsid w:val="003D711A"/>
    <w:rsid w:val="003E00E2"/>
    <w:rsid w:val="003E59BB"/>
    <w:rsid w:val="003F0ED4"/>
    <w:rsid w:val="003F1E98"/>
    <w:rsid w:val="004037A5"/>
    <w:rsid w:val="00406E45"/>
    <w:rsid w:val="004171E7"/>
    <w:rsid w:val="00417A44"/>
    <w:rsid w:val="004211D5"/>
    <w:rsid w:val="0042368E"/>
    <w:rsid w:val="00441ECF"/>
    <w:rsid w:val="00442978"/>
    <w:rsid w:val="00445713"/>
    <w:rsid w:val="00445AEF"/>
    <w:rsid w:val="00454AF2"/>
    <w:rsid w:val="00455FFF"/>
    <w:rsid w:val="004624C2"/>
    <w:rsid w:val="00467599"/>
    <w:rsid w:val="004705BC"/>
    <w:rsid w:val="00474B4C"/>
    <w:rsid w:val="004861F9"/>
    <w:rsid w:val="004927F7"/>
    <w:rsid w:val="0049651C"/>
    <w:rsid w:val="004C104D"/>
    <w:rsid w:val="004C1AAA"/>
    <w:rsid w:val="004C741A"/>
    <w:rsid w:val="004E25F6"/>
    <w:rsid w:val="004F01C2"/>
    <w:rsid w:val="004F02DE"/>
    <w:rsid w:val="004F4F62"/>
    <w:rsid w:val="004F574F"/>
    <w:rsid w:val="00505016"/>
    <w:rsid w:val="005079AD"/>
    <w:rsid w:val="005129F6"/>
    <w:rsid w:val="00513515"/>
    <w:rsid w:val="00523FEC"/>
    <w:rsid w:val="005277EB"/>
    <w:rsid w:val="00530415"/>
    <w:rsid w:val="005357C3"/>
    <w:rsid w:val="00537892"/>
    <w:rsid w:val="00555B0C"/>
    <w:rsid w:val="00564B2C"/>
    <w:rsid w:val="00575426"/>
    <w:rsid w:val="0057662D"/>
    <w:rsid w:val="00581623"/>
    <w:rsid w:val="0058463C"/>
    <w:rsid w:val="00584B82"/>
    <w:rsid w:val="00590C0F"/>
    <w:rsid w:val="0059475F"/>
    <w:rsid w:val="00596A9D"/>
    <w:rsid w:val="005A30E8"/>
    <w:rsid w:val="005A36FB"/>
    <w:rsid w:val="005A5F89"/>
    <w:rsid w:val="005B03B7"/>
    <w:rsid w:val="005B284A"/>
    <w:rsid w:val="005B5FA1"/>
    <w:rsid w:val="005C393C"/>
    <w:rsid w:val="005C504B"/>
    <w:rsid w:val="005C7B9B"/>
    <w:rsid w:val="005D0950"/>
    <w:rsid w:val="005D0C66"/>
    <w:rsid w:val="005D0FA8"/>
    <w:rsid w:val="005D47CD"/>
    <w:rsid w:val="005D4984"/>
    <w:rsid w:val="005F0E6F"/>
    <w:rsid w:val="005F519A"/>
    <w:rsid w:val="005F5E36"/>
    <w:rsid w:val="005F7BB3"/>
    <w:rsid w:val="006048EA"/>
    <w:rsid w:val="00604FBF"/>
    <w:rsid w:val="00605366"/>
    <w:rsid w:val="00605A7E"/>
    <w:rsid w:val="006060CA"/>
    <w:rsid w:val="00606C41"/>
    <w:rsid w:val="00615901"/>
    <w:rsid w:val="0061769C"/>
    <w:rsid w:val="0063273D"/>
    <w:rsid w:val="00634E52"/>
    <w:rsid w:val="00642C41"/>
    <w:rsid w:val="00667913"/>
    <w:rsid w:val="00671086"/>
    <w:rsid w:val="00672CC4"/>
    <w:rsid w:val="00677EF5"/>
    <w:rsid w:val="00683381"/>
    <w:rsid w:val="006879CE"/>
    <w:rsid w:val="006A1BAE"/>
    <w:rsid w:val="006A4653"/>
    <w:rsid w:val="006A4CD3"/>
    <w:rsid w:val="006B53FE"/>
    <w:rsid w:val="006D3E8B"/>
    <w:rsid w:val="006D6DD4"/>
    <w:rsid w:val="006E7332"/>
    <w:rsid w:val="006F31B5"/>
    <w:rsid w:val="006F6582"/>
    <w:rsid w:val="0071270E"/>
    <w:rsid w:val="00713BEE"/>
    <w:rsid w:val="0071541D"/>
    <w:rsid w:val="0072168E"/>
    <w:rsid w:val="0072626F"/>
    <w:rsid w:val="007324B7"/>
    <w:rsid w:val="00732EB5"/>
    <w:rsid w:val="007332BA"/>
    <w:rsid w:val="007411B1"/>
    <w:rsid w:val="00752075"/>
    <w:rsid w:val="00756A06"/>
    <w:rsid w:val="00762DEC"/>
    <w:rsid w:val="00764DCF"/>
    <w:rsid w:val="00796A84"/>
    <w:rsid w:val="00796F30"/>
    <w:rsid w:val="007A060D"/>
    <w:rsid w:val="007A0973"/>
    <w:rsid w:val="007C429C"/>
    <w:rsid w:val="007D0BE5"/>
    <w:rsid w:val="007D68F6"/>
    <w:rsid w:val="007E170B"/>
    <w:rsid w:val="007F2FB9"/>
    <w:rsid w:val="008030C2"/>
    <w:rsid w:val="00806104"/>
    <w:rsid w:val="008074BD"/>
    <w:rsid w:val="00815C3D"/>
    <w:rsid w:val="008171AF"/>
    <w:rsid w:val="008205BE"/>
    <w:rsid w:val="0082073A"/>
    <w:rsid w:val="00821F1A"/>
    <w:rsid w:val="00825EB9"/>
    <w:rsid w:val="00826588"/>
    <w:rsid w:val="00830137"/>
    <w:rsid w:val="0083292C"/>
    <w:rsid w:val="0084136A"/>
    <w:rsid w:val="00846B4A"/>
    <w:rsid w:val="0084708C"/>
    <w:rsid w:val="00850AC7"/>
    <w:rsid w:val="00857E29"/>
    <w:rsid w:val="0086299F"/>
    <w:rsid w:val="008657DC"/>
    <w:rsid w:val="008675A5"/>
    <w:rsid w:val="00881E20"/>
    <w:rsid w:val="008A527B"/>
    <w:rsid w:val="008A6252"/>
    <w:rsid w:val="008A6AB9"/>
    <w:rsid w:val="008A6BF4"/>
    <w:rsid w:val="008B72D9"/>
    <w:rsid w:val="008C4676"/>
    <w:rsid w:val="008E1D85"/>
    <w:rsid w:val="008E6EE6"/>
    <w:rsid w:val="00900105"/>
    <w:rsid w:val="00906F10"/>
    <w:rsid w:val="0091092A"/>
    <w:rsid w:val="00911309"/>
    <w:rsid w:val="00911F14"/>
    <w:rsid w:val="00912AFD"/>
    <w:rsid w:val="009206D9"/>
    <w:rsid w:val="0092277C"/>
    <w:rsid w:val="00922B2D"/>
    <w:rsid w:val="00924B2B"/>
    <w:rsid w:val="009265D5"/>
    <w:rsid w:val="00943F1F"/>
    <w:rsid w:val="00952521"/>
    <w:rsid w:val="00954712"/>
    <w:rsid w:val="009606A5"/>
    <w:rsid w:val="00972209"/>
    <w:rsid w:val="00983FAE"/>
    <w:rsid w:val="00985D95"/>
    <w:rsid w:val="0098685B"/>
    <w:rsid w:val="00991B23"/>
    <w:rsid w:val="00994A14"/>
    <w:rsid w:val="009A2A1F"/>
    <w:rsid w:val="009B0CE8"/>
    <w:rsid w:val="009C4CEA"/>
    <w:rsid w:val="009D1804"/>
    <w:rsid w:val="009D5274"/>
    <w:rsid w:val="009D675A"/>
    <w:rsid w:val="009E1BEA"/>
    <w:rsid w:val="009E409D"/>
    <w:rsid w:val="00A022C1"/>
    <w:rsid w:val="00A03B16"/>
    <w:rsid w:val="00A04351"/>
    <w:rsid w:val="00A108C3"/>
    <w:rsid w:val="00A12452"/>
    <w:rsid w:val="00A14CD0"/>
    <w:rsid w:val="00A1669A"/>
    <w:rsid w:val="00A171E4"/>
    <w:rsid w:val="00A23EA8"/>
    <w:rsid w:val="00A2591C"/>
    <w:rsid w:val="00A31AB9"/>
    <w:rsid w:val="00A47A16"/>
    <w:rsid w:val="00A61598"/>
    <w:rsid w:val="00A7420F"/>
    <w:rsid w:val="00A8498E"/>
    <w:rsid w:val="00A92F17"/>
    <w:rsid w:val="00AA5B3C"/>
    <w:rsid w:val="00AA6F89"/>
    <w:rsid w:val="00AC3B4F"/>
    <w:rsid w:val="00AD56E0"/>
    <w:rsid w:val="00AD5D08"/>
    <w:rsid w:val="00AE1272"/>
    <w:rsid w:val="00AE21F5"/>
    <w:rsid w:val="00AF1CB5"/>
    <w:rsid w:val="00AF28F8"/>
    <w:rsid w:val="00B050BB"/>
    <w:rsid w:val="00B10CE0"/>
    <w:rsid w:val="00B22709"/>
    <w:rsid w:val="00B22F6F"/>
    <w:rsid w:val="00B267D2"/>
    <w:rsid w:val="00B32CBC"/>
    <w:rsid w:val="00B35892"/>
    <w:rsid w:val="00B35E11"/>
    <w:rsid w:val="00B41E8E"/>
    <w:rsid w:val="00B4760C"/>
    <w:rsid w:val="00B54924"/>
    <w:rsid w:val="00B575B8"/>
    <w:rsid w:val="00B63B7C"/>
    <w:rsid w:val="00B67B43"/>
    <w:rsid w:val="00B76A52"/>
    <w:rsid w:val="00B95511"/>
    <w:rsid w:val="00BA3BBD"/>
    <w:rsid w:val="00BA5A01"/>
    <w:rsid w:val="00BB196E"/>
    <w:rsid w:val="00BB6308"/>
    <w:rsid w:val="00BB7075"/>
    <w:rsid w:val="00BB7F1F"/>
    <w:rsid w:val="00BC04C0"/>
    <w:rsid w:val="00BC31BA"/>
    <w:rsid w:val="00BC540D"/>
    <w:rsid w:val="00BC7C66"/>
    <w:rsid w:val="00BF11C2"/>
    <w:rsid w:val="00BF2305"/>
    <w:rsid w:val="00BF6D4E"/>
    <w:rsid w:val="00C02B82"/>
    <w:rsid w:val="00C03D3F"/>
    <w:rsid w:val="00C03DEF"/>
    <w:rsid w:val="00C12BD3"/>
    <w:rsid w:val="00C25DEC"/>
    <w:rsid w:val="00C30C1E"/>
    <w:rsid w:val="00C30EBB"/>
    <w:rsid w:val="00C326C9"/>
    <w:rsid w:val="00C37818"/>
    <w:rsid w:val="00C37D60"/>
    <w:rsid w:val="00C400F3"/>
    <w:rsid w:val="00C407D8"/>
    <w:rsid w:val="00C463AC"/>
    <w:rsid w:val="00C677CF"/>
    <w:rsid w:val="00C735BE"/>
    <w:rsid w:val="00C7728C"/>
    <w:rsid w:val="00C90D37"/>
    <w:rsid w:val="00C95B15"/>
    <w:rsid w:val="00C96FE5"/>
    <w:rsid w:val="00C97BB0"/>
    <w:rsid w:val="00CA395A"/>
    <w:rsid w:val="00CA603D"/>
    <w:rsid w:val="00CA6D66"/>
    <w:rsid w:val="00CB4D9C"/>
    <w:rsid w:val="00CB6B59"/>
    <w:rsid w:val="00CB748F"/>
    <w:rsid w:val="00CC596C"/>
    <w:rsid w:val="00CD1622"/>
    <w:rsid w:val="00CD1CBC"/>
    <w:rsid w:val="00CD46FB"/>
    <w:rsid w:val="00CE7EFD"/>
    <w:rsid w:val="00D0152A"/>
    <w:rsid w:val="00D107B9"/>
    <w:rsid w:val="00D15F5D"/>
    <w:rsid w:val="00D17B08"/>
    <w:rsid w:val="00D20EC9"/>
    <w:rsid w:val="00D335C9"/>
    <w:rsid w:val="00D60D66"/>
    <w:rsid w:val="00D60E7B"/>
    <w:rsid w:val="00D62EAB"/>
    <w:rsid w:val="00D72654"/>
    <w:rsid w:val="00D74221"/>
    <w:rsid w:val="00D746FA"/>
    <w:rsid w:val="00D84B40"/>
    <w:rsid w:val="00D925F6"/>
    <w:rsid w:val="00D93AEA"/>
    <w:rsid w:val="00DA0EA0"/>
    <w:rsid w:val="00DB0251"/>
    <w:rsid w:val="00DB24C8"/>
    <w:rsid w:val="00DB3B43"/>
    <w:rsid w:val="00DC44CF"/>
    <w:rsid w:val="00DC7D90"/>
    <w:rsid w:val="00DD01EA"/>
    <w:rsid w:val="00DD09A7"/>
    <w:rsid w:val="00DE50DB"/>
    <w:rsid w:val="00DF31B0"/>
    <w:rsid w:val="00DF398D"/>
    <w:rsid w:val="00DF59C5"/>
    <w:rsid w:val="00E122EF"/>
    <w:rsid w:val="00E14038"/>
    <w:rsid w:val="00E15978"/>
    <w:rsid w:val="00E25D5E"/>
    <w:rsid w:val="00E268CD"/>
    <w:rsid w:val="00E330A8"/>
    <w:rsid w:val="00E3579D"/>
    <w:rsid w:val="00E36F10"/>
    <w:rsid w:val="00E5427B"/>
    <w:rsid w:val="00E565DE"/>
    <w:rsid w:val="00E61A7E"/>
    <w:rsid w:val="00E62A71"/>
    <w:rsid w:val="00E63175"/>
    <w:rsid w:val="00E665A1"/>
    <w:rsid w:val="00E66EF8"/>
    <w:rsid w:val="00E679D2"/>
    <w:rsid w:val="00E74A8B"/>
    <w:rsid w:val="00E751B2"/>
    <w:rsid w:val="00E76CFB"/>
    <w:rsid w:val="00E77998"/>
    <w:rsid w:val="00E77A9F"/>
    <w:rsid w:val="00E77D81"/>
    <w:rsid w:val="00E82BD9"/>
    <w:rsid w:val="00E85474"/>
    <w:rsid w:val="00E85A59"/>
    <w:rsid w:val="00E877F9"/>
    <w:rsid w:val="00E87F99"/>
    <w:rsid w:val="00E933D6"/>
    <w:rsid w:val="00E9734D"/>
    <w:rsid w:val="00E97E56"/>
    <w:rsid w:val="00EA0409"/>
    <w:rsid w:val="00EA219D"/>
    <w:rsid w:val="00EA44F7"/>
    <w:rsid w:val="00EB2984"/>
    <w:rsid w:val="00EB4869"/>
    <w:rsid w:val="00EC6EE6"/>
    <w:rsid w:val="00ED5190"/>
    <w:rsid w:val="00EE614A"/>
    <w:rsid w:val="00EE7BAC"/>
    <w:rsid w:val="00EF2762"/>
    <w:rsid w:val="00F03D7B"/>
    <w:rsid w:val="00F26908"/>
    <w:rsid w:val="00F3342C"/>
    <w:rsid w:val="00F37812"/>
    <w:rsid w:val="00F44899"/>
    <w:rsid w:val="00F4498E"/>
    <w:rsid w:val="00F50D8A"/>
    <w:rsid w:val="00F6183F"/>
    <w:rsid w:val="00F66B64"/>
    <w:rsid w:val="00F739CE"/>
    <w:rsid w:val="00F82D49"/>
    <w:rsid w:val="00F85858"/>
    <w:rsid w:val="00F863D1"/>
    <w:rsid w:val="00F86773"/>
    <w:rsid w:val="00F869D9"/>
    <w:rsid w:val="00F939B7"/>
    <w:rsid w:val="00FA2151"/>
    <w:rsid w:val="00FA3A6C"/>
    <w:rsid w:val="00FA6E70"/>
    <w:rsid w:val="00FB15AA"/>
    <w:rsid w:val="00FB7160"/>
    <w:rsid w:val="00FD4D67"/>
    <w:rsid w:val="00FF16C8"/>
    <w:rsid w:val="00FF1A96"/>
    <w:rsid w:val="00FF3701"/>
    <w:rsid w:val="00FF64A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9458">
      <o:colormru v:ext="edit" colors="#3a3a3a,#333"/>
      <o:colormenu v:ext="edit" fillcolor="none [3213]" strokecolor="none" shadowcolor="none"/>
    </o:shapedefaults>
    <o:shapelayout v:ext="edit">
      <o:idmap v:ext="edit" data="1"/>
    </o:shapelayout>
  </w:shapeDefaults>
  <w:doNotEmbedSmartTags/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26588"/>
    <w:rPr>
      <w:lang w:val="fr-FR"/>
    </w:rPr>
  </w:style>
  <w:style w:type="paragraph" w:styleId="Heading1">
    <w:name w:val="heading 1"/>
    <w:basedOn w:val="Normal"/>
    <w:next w:val="Normal"/>
    <w:link w:val="Heading1Char"/>
    <w:uiPriority w:val="9"/>
    <w:qFormat/>
    <w:rsid w:val="00A6159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sz w:val="44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6159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i/>
      <w:sz w:val="28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2A7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2A71"/>
  </w:style>
  <w:style w:type="paragraph" w:styleId="Footer">
    <w:name w:val="footer"/>
    <w:basedOn w:val="Normal"/>
    <w:link w:val="FooterChar"/>
    <w:uiPriority w:val="99"/>
    <w:unhideWhenUsed/>
    <w:rsid w:val="00E62A7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2A71"/>
  </w:style>
  <w:style w:type="paragraph" w:styleId="BalloonText">
    <w:name w:val="Balloon Text"/>
    <w:basedOn w:val="Normal"/>
    <w:link w:val="BalloonTextChar"/>
    <w:uiPriority w:val="99"/>
    <w:semiHidden/>
    <w:unhideWhenUsed/>
    <w:rsid w:val="00EF276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F2762"/>
    <w:rPr>
      <w:rFonts w:ascii="Tahoma" w:eastAsiaTheme="minorEastAsia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826588"/>
  </w:style>
  <w:style w:type="character" w:customStyle="1" w:styleId="term">
    <w:name w:val="term"/>
    <w:basedOn w:val="DefaultParagraphFont"/>
    <w:rsid w:val="00826588"/>
  </w:style>
  <w:style w:type="character" w:customStyle="1" w:styleId="texte">
    <w:name w:val="texte"/>
    <w:basedOn w:val="DefaultParagraphFont"/>
    <w:rsid w:val="00826588"/>
  </w:style>
  <w:style w:type="character" w:styleId="Hyperlink">
    <w:name w:val="Hyperlink"/>
    <w:basedOn w:val="DefaultParagraphFont"/>
    <w:uiPriority w:val="99"/>
    <w:unhideWhenUsed/>
    <w:rsid w:val="00826588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A61598"/>
    <w:rPr>
      <w:rFonts w:asciiTheme="majorHAnsi" w:eastAsiaTheme="majorEastAsia" w:hAnsiTheme="majorHAnsi" w:cstheme="majorBidi"/>
      <w:b/>
      <w:bCs/>
      <w:sz w:val="44"/>
      <w:szCs w:val="28"/>
      <w:lang w:val="fr-FR"/>
    </w:rPr>
  </w:style>
  <w:style w:type="paragraph" w:styleId="TOCHeading">
    <w:name w:val="TOC Heading"/>
    <w:basedOn w:val="Heading1"/>
    <w:next w:val="Normal"/>
    <w:uiPriority w:val="39"/>
    <w:unhideWhenUsed/>
    <w:qFormat/>
    <w:rsid w:val="001A1576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1A1576"/>
    <w:pPr>
      <w:spacing w:before="120" w:after="120"/>
    </w:pPr>
    <w:rPr>
      <w:rFonts w:cstheme="minorHAnsi"/>
      <w:b/>
      <w:bCs/>
      <w:caps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rsid w:val="001A1576"/>
    <w:pPr>
      <w:spacing w:after="0"/>
      <w:ind w:left="220"/>
    </w:pPr>
    <w:rPr>
      <w:rFonts w:cstheme="minorHAnsi"/>
      <w:smallCap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1A1576"/>
    <w:pPr>
      <w:spacing w:after="0"/>
      <w:ind w:left="440"/>
    </w:pPr>
    <w:rPr>
      <w:rFonts w:cstheme="minorHAnsi"/>
      <w:i/>
      <w:iCs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1A1576"/>
    <w:pPr>
      <w:spacing w:after="0"/>
      <w:ind w:left="660"/>
    </w:pPr>
    <w:rPr>
      <w:rFonts w:cstheme="minorHAnsi"/>
      <w:sz w:val="18"/>
      <w:szCs w:val="18"/>
    </w:rPr>
  </w:style>
  <w:style w:type="paragraph" w:styleId="TOC5">
    <w:name w:val="toc 5"/>
    <w:basedOn w:val="Normal"/>
    <w:next w:val="Normal"/>
    <w:autoRedefine/>
    <w:uiPriority w:val="39"/>
    <w:unhideWhenUsed/>
    <w:rsid w:val="001A1576"/>
    <w:pPr>
      <w:spacing w:after="0"/>
      <w:ind w:left="880"/>
    </w:pPr>
    <w:rPr>
      <w:rFonts w:cstheme="minorHAns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unhideWhenUsed/>
    <w:rsid w:val="001A1576"/>
    <w:pPr>
      <w:spacing w:after="0"/>
      <w:ind w:left="1100"/>
    </w:pPr>
    <w:rPr>
      <w:rFonts w:cstheme="minorHAns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unhideWhenUsed/>
    <w:rsid w:val="001A1576"/>
    <w:pPr>
      <w:spacing w:after="0"/>
      <w:ind w:left="1320"/>
    </w:pPr>
    <w:rPr>
      <w:rFonts w:cstheme="minorHAns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unhideWhenUsed/>
    <w:rsid w:val="001A1576"/>
    <w:pPr>
      <w:spacing w:after="0"/>
      <w:ind w:left="1540"/>
    </w:pPr>
    <w:rPr>
      <w:rFonts w:cstheme="minorHAns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unhideWhenUsed/>
    <w:rsid w:val="001A1576"/>
    <w:pPr>
      <w:spacing w:after="0"/>
      <w:ind w:left="1760"/>
    </w:pPr>
    <w:rPr>
      <w:rFonts w:cstheme="minorHAnsi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A61598"/>
    <w:rPr>
      <w:rFonts w:asciiTheme="majorHAnsi" w:eastAsiaTheme="majorEastAsia" w:hAnsiTheme="majorHAnsi" w:cstheme="majorBidi"/>
      <w:b/>
      <w:bCs/>
      <w:i/>
      <w:sz w:val="28"/>
      <w:szCs w:val="26"/>
      <w:lang w:val="fr-FR"/>
    </w:rPr>
  </w:style>
  <w:style w:type="paragraph" w:styleId="NoSpacing">
    <w:name w:val="No Spacing"/>
    <w:uiPriority w:val="1"/>
    <w:qFormat/>
    <w:rsid w:val="00821F1A"/>
    <w:pPr>
      <w:spacing w:after="0" w:line="240" w:lineRule="auto"/>
    </w:pPr>
    <w:rPr>
      <w:lang w:val="fr-FR"/>
    </w:rPr>
  </w:style>
  <w:style w:type="paragraph" w:styleId="ListParagraph">
    <w:name w:val="List Paragraph"/>
    <w:basedOn w:val="Normal"/>
    <w:uiPriority w:val="34"/>
    <w:qFormat/>
    <w:rsid w:val="00F869D9"/>
    <w:pPr>
      <w:ind w:left="720"/>
      <w:contextualSpacing/>
    </w:pPr>
  </w:style>
  <w:style w:type="paragraph" w:styleId="EndnoteText">
    <w:name w:val="endnote text"/>
    <w:basedOn w:val="Normal"/>
    <w:link w:val="EndnoteTextChar"/>
    <w:uiPriority w:val="99"/>
    <w:semiHidden/>
    <w:unhideWhenUsed/>
    <w:rsid w:val="002E1C70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2E1C70"/>
    <w:rPr>
      <w:sz w:val="20"/>
      <w:szCs w:val="20"/>
      <w:lang w:val="fr-FR"/>
    </w:rPr>
  </w:style>
  <w:style w:type="character" w:styleId="EndnoteReference">
    <w:name w:val="endnote reference"/>
    <w:basedOn w:val="DefaultParagraphFont"/>
    <w:uiPriority w:val="99"/>
    <w:semiHidden/>
    <w:unhideWhenUsed/>
    <w:rsid w:val="002E1C70"/>
    <w:rPr>
      <w:vertAlign w:val="superscript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6124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53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539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19673">
          <w:marLeft w:val="8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698599">
          <w:marLeft w:val="8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524077">
          <w:marLeft w:val="8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316669">
          <w:marLeft w:val="8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704340">
          <w:marLeft w:val="8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955480">
          <w:marLeft w:val="8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824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3595">
          <w:marLeft w:val="8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192828">
          <w:marLeft w:val="8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821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091739">
          <w:marLeft w:val="706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310806">
          <w:marLeft w:val="706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556256">
          <w:marLeft w:val="706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826607">
          <w:marLeft w:val="706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074498">
          <w:marLeft w:val="706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497382">
          <w:marLeft w:val="706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177358">
          <w:marLeft w:val="706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749522">
          <w:marLeft w:val="706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934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303064">
          <w:marLeft w:val="8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94291">
          <w:marLeft w:val="8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628451">
          <w:marLeft w:val="8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165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Nyarly\Desktop\1033\Building%20Blocks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>29/11/12
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10F0DCD-551A-4D07-A30A-6A17CC919D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Building Blocks.dotx</Template>
  <TotalTime>237</TotalTime>
  <Pages>9</Pages>
  <Words>1143</Words>
  <Characters>6292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7421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Nyarly</dc:creator>
  <cp:lastModifiedBy>Nyarly</cp:lastModifiedBy>
  <cp:revision>460</cp:revision>
  <cp:lastPrinted>2012-11-29T00:26:00Z</cp:lastPrinted>
  <dcterms:created xsi:type="dcterms:W3CDTF">2012-11-28T19:59:00Z</dcterms:created>
  <dcterms:modified xsi:type="dcterms:W3CDTF">2012-11-29T00:39:00Z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LCID">
    <vt:i4>1033</vt:i4>
  </property>
  <property fmtid="{D5CDD505-2E9C-101B-9397-08002B2CF9AE}" pid="3" name="_Version">
    <vt:lpwstr>12.0.4518</vt:lpwstr>
  </property>
</Properties>
</file>